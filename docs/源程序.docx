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B48A0">
      <w:pPr>
        <w:spacing w:line="280" w:lineRule="exact"/>
        <w:rPr>
          <w:rFonts w:hint="eastAsia" w:ascii="Times New Roman" w:hAnsi="Times New Roman" w:eastAsia="宋体" w:cs="Arial"/>
          <w:sz w:val="21"/>
          <w:szCs w:val="21"/>
          <w:lang w:val="en-US" w:eastAsia="zh-CN"/>
        </w:rPr>
      </w:pPr>
      <w:r>
        <w:rPr>
          <w:rStyle w:val="13"/>
          <w:rFonts w:hint="eastAsia" w:ascii="宋体" w:hAnsi="宋体" w:eastAsia="宋体" w:cs="宋体"/>
          <w:sz w:val="21"/>
          <w:szCs w:val="21"/>
          <w:lang w:val="en-US" w:eastAsia="zh-CN"/>
        </w:rPr>
        <w:t>======================</w:t>
      </w:r>
      <w:r>
        <w:rPr>
          <w:rStyle w:val="13"/>
          <w:rFonts w:ascii="宋体" w:hAnsi="宋体" w:eastAsia="宋体" w:cs="宋体"/>
          <w:sz w:val="21"/>
          <w:szCs w:val="21"/>
        </w:rPr>
        <w:t>====</w:t>
      </w:r>
      <w:r>
        <w:rPr>
          <w:rStyle w:val="13"/>
          <w:rFonts w:hint="eastAsia" w:ascii="宋体" w:hAnsi="宋体" w:eastAsia="宋体" w:cs="宋体"/>
          <w:sz w:val="21"/>
          <w:szCs w:val="21"/>
          <w:lang w:val="en-US" w:eastAsia="zh-CN"/>
        </w:rPr>
        <w:t>======</w:t>
      </w:r>
      <w:r>
        <w:rPr>
          <w:rStyle w:val="13"/>
          <w:rFonts w:ascii="宋体" w:hAnsi="宋体" w:eastAsia="宋体" w:cs="宋体"/>
          <w:sz w:val="21"/>
          <w:szCs w:val="21"/>
        </w:rPr>
        <w:t xml:space="preserve">=== </w:t>
      </w:r>
      <w:r>
        <w:rPr>
          <w:rStyle w:val="13"/>
          <w:rFonts w:hint="eastAsia" w:ascii="宋体" w:hAnsi="宋体" w:eastAsia="宋体" w:cs="宋体"/>
          <w:sz w:val="21"/>
          <w:szCs w:val="21"/>
          <w:lang w:val="en-US" w:eastAsia="zh-CN"/>
        </w:rPr>
        <w:t>前端核心代码</w:t>
      </w:r>
      <w:r>
        <w:rPr>
          <w:rStyle w:val="13"/>
          <w:rFonts w:ascii="宋体" w:hAnsi="宋体" w:eastAsia="宋体" w:cs="宋体"/>
          <w:sz w:val="21"/>
          <w:szCs w:val="21"/>
        </w:rPr>
        <w:t xml:space="preserve"> </w:t>
      </w:r>
      <w:r>
        <w:rPr>
          <w:rStyle w:val="13"/>
          <w:rFonts w:hint="eastAsia" w:ascii="宋体" w:hAnsi="宋体" w:eastAsia="宋体" w:cs="宋体"/>
          <w:sz w:val="21"/>
          <w:szCs w:val="21"/>
          <w:lang w:val="en-US" w:eastAsia="zh-CN"/>
        </w:rPr>
        <w:t>============================</w:t>
      </w:r>
      <w:r>
        <w:rPr>
          <w:rStyle w:val="13"/>
          <w:rFonts w:ascii="宋体" w:hAnsi="宋体" w:eastAsia="宋体" w:cs="宋体"/>
          <w:sz w:val="21"/>
          <w:szCs w:val="21"/>
        </w:rPr>
        <w:t>=</w:t>
      </w:r>
      <w:r>
        <w:rPr>
          <w:rStyle w:val="13"/>
          <w:rFonts w:hint="eastAsia" w:ascii="宋体" w:hAnsi="宋体" w:eastAsia="宋体" w:cs="宋体"/>
          <w:sz w:val="21"/>
          <w:szCs w:val="21"/>
          <w:lang w:val="en-US" w:eastAsia="zh-CN"/>
        </w:rPr>
        <w:t>=</w:t>
      </w:r>
    </w:p>
    <w:p w14:paraId="5D9B2464">
      <w:pPr>
        <w:spacing w:line="280" w:lineRule="exact"/>
        <w:rPr>
          <w:rFonts w:hint="default"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前端index.html  #############################</w:t>
      </w:r>
    </w:p>
    <w:p w14:paraId="2AC7F297">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&lt;!DOCTYPE html&gt;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&lt;html lang="zh-CN"&gt;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&lt;head&gt;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&lt;meta charset="UTF-8"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&lt;meta name="viewport" content="width=device-width, initial-scale=1.0"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&lt;title&gt;高校思政情景化互动学习平台&lt;/title&gt;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&lt;/head&gt;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id="app"&gt;&lt;/div&gt;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&lt;script type="module" src="/src/main.js"&gt;&lt;/script&gt;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&lt;/html&gt;</w:t>
      </w:r>
    </w:p>
    <w:p w14:paraId="1A4FF6AB">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前端src/api/index.js  #############################</w:t>
      </w:r>
    </w:p>
    <w:p w14:paraId="28D70C0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import axios from 'axios'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http = axios.create({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baseURL: 'http://localhost:8000/api',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timeout: 10000,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http.interceptors.request.use((config)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token = localStorage.getItem('token')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(token)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config.headers.Authorization = `Bearer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config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http.interceptors.response.use(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 =&gt; res,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(err)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(err.response &amp;&amp; err.response.status === 401)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localStorage.removeItem('token')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window.location.href = '/login'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Promise.reject(err)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login(nickname,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http.post('/user/login', { 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register(nickname,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http.post('/user/register', { 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getUserInfo()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getIslands()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getChapter(chapterId)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http.get(`/chapters/${chapterId}`)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getScenario(chapterId, missionId)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http.get(`/scenario/${chapterId}`, { params: { mission_id: missionId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submitDecision({ chapterId, missionId, scenarioId, decisionId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http.post('/scenario/decide', { chapterId, missionId, scenarioId, decisionId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getAchievements()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getRanking()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async function getMyRank()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 = await http.get('/user/rank')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res.data.data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p>
    <w:p w14:paraId="0D86A8A0">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前端src/App.vue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id="app"&gt;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&lt;Header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class="page-content"&gt;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&lt;router-view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Header from './components/Header.vue'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min-height: 100vh;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background-image: url('/bg-3.png');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background-size: cover;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background-position: center;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background-attachment: fixed;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background-repeat: no-repeat;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162A4E95">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前端src/components/Footer.vue   ########################</w:t>
      </w:r>
    </w:p>
    <w:p w14:paraId="748E6F05">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 class="home-footer"&gt;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&lt;p&gt;©Copyright 2026 高校思政情景化互动学习平台 · 海南外国语职业学院 版权所有&lt;/p&gt;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.home-footer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text-align: center;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padding: 32px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border-top: 1px solid var(--border-light);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.home-footer p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font-size: 13px;</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color: var(--text-muted);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6115CDC2">
      <w:pPr>
        <w:spacing w:line="280" w:lineRule="exact"/>
        <w:rPr>
          <w:rFonts w:hint="default"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前端src/components/Header.vue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&lt;nav class="global-nav"&gt;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class="nav-inner"&gt;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class="nav-left"&gt;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 class="nav-brand"&gt;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class="nav-logo"&gt;🏛️&lt;/div&gt;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class="nav-title"&gt;高校思政情景化互动学习平台&lt;/span&gt;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class="nav-center"&gt;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class="nav-links"&gt;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 class="nav-link" :class="{ active: $route.path === '/'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冒险地图</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to="/achievements" class="nav-link" :class="{ active: $route.path === '/achievements'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成就中心</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to="/ranking" class="nav-link" :class="{ active: $route.path === '/ranking'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排行榜</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class="nav-right"&gt;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v-if="userStore.isLoggedIn" class="nav-user-section"&gt;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class="nav-user-info"&gt;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class="nav-exp-bar-row"&gt;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class="nav-exp-label nav-exp-current"&gt;Lv.{{ user.level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class="nav-exp-progress"&gt;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class="nav-exp-fill" :style="{ width: progressPercent + '%' }"&gt;&lt;/div&gt;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class="nav-exp-label nav-exp-next"&gt;Lv.{{ nextLevel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class="nav-user-meta"&gt;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class="nav-meta-item"&gt;当前经验值 {{ user.exp }} EXP，距离升级还需 {{ expToNext }} EXP&lt;/span&gt;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class="nav-avatar"&gt;{{ (user.nickname || '?').charAt(0)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class="nav-logout-btn" @click="onLogout" title="退出登录"&gt;退出&lt;/button&gt;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v-else class="nav-user-section"&gt;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to="/login" class="nav-login-link"&gt;登录 / 注册&lt;/router-link&gt;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&lt;/nav&gt;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computed, onMounted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useRouter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useUserStore } from '../stores/user'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userStore = useUserStore()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 = computed(() =&gt; userStore.user || { nickname: '', level: 1, exp: 0, achievementPoints: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EXP_PER_LEVEL = 300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expInLevel = computed(() =&gt; user.value.exp % EXP_PER_LEVEL)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expToNext = computed(() =&gt; EXP_PER_LEVEL - expInLevel.value)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progressPercent = computed(() =&gt; Math.min(100, (expInLevel.value / EXP_PER_LEVEL) * 100))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nextLevel = computed(() =&gt; user.value.level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onLogout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userStore.logout()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router.push('/login')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userStore.fetchUserInfo()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p>
    <w:p w14:paraId="3557B9CC">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&lt;/style&gt;</w:t>
      </w:r>
    </w:p>
    <w:p w14:paraId="0F394CBD">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前端src/main.js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createApp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createPinia } from 'pinia'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App from './App.vue'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router from './router'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'./styles/main.css'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app = createApp(App)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pinia = createPinia()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app.use(pinia)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app.mount('#app')</w:t>
      </w:r>
    </w:p>
    <w:p w14:paraId="4BCF5F79">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前端src/router/index.js   ########################</w:t>
      </w:r>
    </w:p>
    <w:p w14:paraId="676FE1E6">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import { createRouter, createWebHistory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HomePage from '../views/HomePage.vue'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LoginPage from '../views/LoginPage.vue'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ChapterDetail from '../views/ChapterDetail.vue'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ScenarioDecision from '../views/ScenarioDecision.vue'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AchievementCenter from '../views/AchievementCenter.vue'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Ranking from '../views/Ranking.vue'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 name: 'Home', component: HomePage, meta: { requiresAuth: true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'/login', name: 'Login', component: LoginPage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'/chapter/:chapterId', name: 'ChapterDetail', component: ChapterDetail, meta: { requiresAuth: true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'/scenario/:chapterId', name: 'ScenarioDecision', component: ScenarioDecision, meta: { requiresAuth: true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'/achievements', name: 'Achievements', component: AchievementCenter, meta: { requiresAuth: true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path: '/ranking', name: 'Ranking', component: Ranking, meta: { requiresAuth: true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createRouter({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history: createWebHistory(),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router.beforeEach((to, from, next)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token = localStorage.getItem('token')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(to.meta.requiresAuth &amp;&amp; !token)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next('/login')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default router</w:t>
      </w:r>
    </w:p>
    <w:p w14:paraId="3EE567E8">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前端src/stores/game.js   ########################</w:t>
      </w:r>
    </w:p>
    <w:p w14:paraId="69F9625B">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import { defineStore } from 'pinia'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getIslands, getChapter, getScenario, submitDecision } from '../api'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const useGameStore = defineStore('game',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islands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chapterData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currentScenario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loading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loadIslands()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getIslands()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islands.value =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loadChapter(chapterId)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getChapter(chapterId)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chapterData.value =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loadScenario(chapterId, missionId)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getScenario(chapterId, missionId)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currentScenario.value =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doDecision({ chapterId, missionId, scenarioId, decisionId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await submitDecision({ chapterId, missionId, scenarioId, decisionId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currentScenario,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loadChapter,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loadScenario,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doDecision,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p>
    <w:p w14:paraId="5F565212">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前端src/stores/user.js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defineStore } from 'pinia'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computed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login, register, getUserInfo } from '../api'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const useUserStore = defineStore('user',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token = ref(localStorage.getItem('token')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user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loading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isLoggedIn = computed(() =&gt; !!token.value &amp;&amp; !!user.value)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doLogin(nickname,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login(nickname, 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token.value = data.token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localStorage.setItem('token', data.token)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 = { id: data.id, nickname: data.nickname, level: data.level, exp: data.exp, achievementPoints: data.achievementPoints ||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doRegister(nickname, password)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register(nickname, 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token.value = data.token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localStorage.setItem('token', data.token)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 = { id: data.id, nickname: data.nickname, level: data.level, exp: data.exp, achievementPoints: data.achievementPoints ||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async function fetchUserInfo()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(!token.value)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getUserInfo()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 =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localStorage.removeItem('token')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function logout()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localStorage.removeItem('token')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function addExp(amount)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(user.value)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user.value.exp += amount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isLoggedIn,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doLogin,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doRegister,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logout,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addExp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p>
    <w:p w14:paraId="48D626AB">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前端src/views/AchievementCenter.vue   ######################</w:t>
      </w:r>
    </w:p>
    <w:p w14:paraId="3EE0A177">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 class="achievements-section"&gt;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class="section-header"&gt;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class="section-subtitle"&gt;已解锁 &lt;strong class="subtitle-highlight"&gt;{{ unlockedCount }}/{{ totalCount }}&lt;/strong&gt; 枚成就 — 累计获得 &lt;strong class="subtitle-highlight"&gt;{{ totalAP }}&lt;/strong&gt; 成就点&lt;/p&gt;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class="achievements-grid"&gt;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v-for="achievement in 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:key="achievement.id"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class="achievement-card"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 'achievement-unlocked': achievement.unlocked, 'achievement-locked': !achievement.unlocked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class="achievement-glass"&gt;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class="achievement-icon-wrapper"&gt;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class="achievement-icon"&gt;{{ achievement.icon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class="achievement-content"&gt;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&lt;h3 class="achievement-title"&gt;{{ achievement.title }}&lt;/h3&gt;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class="achievement-desc"&gt;{{ achievement.desc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class="achievement-meta"&gt;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class="achievement-points"&gt;+{{ achievement.points }} 成就点&lt;/span&gt;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v-if="achievement.unlocked" class="achievement-date"&gt;{{ achievement.date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v-if="!achievement.unlocked" class="achievement-lock"&gt;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computed, onMounted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getAchievements } from '../api'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Footer from '../components/Footer.vue'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achievements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loading = ref(true)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unlockedCount = computed(() =&gt; achievements.value.filter(a =&gt; a.unlocked).length)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totalCount = computed(() =&gt; achievements.value.length)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totalAP = computed(() =&gt; achievements.value.filter(a =&gt; a.unlocked).reduce((sum, a) =&gt; sum + a.points,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achievements.value = await getAchievements()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console.error('加载成就失败:',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27331C5A">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前端src/views/ChapterDetail.vue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class="chapter-page"&gt;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class="breadcrumb"&gt;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 class="crumb-link"&gt;冒险地图&lt;/router-link&gt;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class="crumb-sep"&gt;/&lt;/span&gt;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class="crumb-current"&gt;{{ chapter.name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class="chapter-layout"&gt;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&lt;aside class="chapter-panel"&gt;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class="panel-cover" :style="{ background: chapter.heroGradient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class="hero-bg-pattern"&gt;&lt;/div&gt;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class="hero-gallery" v-if="heroImages.length &gt; 0"&gt;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class="gallery-viewport"&gt;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class="gallery-track" :style="{ transform: `translateX(-${currentSlide * 100}%)`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v-for="(img, idx) in heroImages" :key="idx" class="gallery-slide"&gt;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&lt;img :src="img.url" :alt="img.caption" class="gallery-image"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class="gallery-arrow gallery-prev-side" v-if="heroImages.length &gt; 1" @click.stop="prevSlide"&gt;‹&lt;/button&gt;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class="gallery-arrow gallery-next-side" v-if="heroImages.length &gt; 1" @click.stop="nextSlide"&gt;›&lt;/button&gt;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class="gallery-top"&gt;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class="gallery-caption"&gt;{{ currentCaption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class="gallery-bottom"&gt;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class="gallery-line" v-if="heroImages.length &gt; 1"&gt;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class="gallery-dots"&gt;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v-for="(img, idx) in heroImages" :key="idx" class="gallery-dot" :class="{ active: idx === currentSlide }" @click.stop="currentSlide = idx"&gt;&lt;/span&gt;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class="panel-card panel-info" :style="infoCardStyle"&gt;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class="info-tag"&gt;{{ chapter.tag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&lt;h1 class="info-title"&gt;{{ chapter.name }}&lt;/h1&gt;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class="info-meta"&gt;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class="info-meta-item"&gt;⏱ {{ chapter.duration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class="info-meta-item"&gt;📖 共 {{ totalCount }} 个任务&lt;/span&gt;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class="info-intro-box" :style="introBoxStyle"&gt;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class="info-intro"&gt;{{ chapter.intro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class="panel-card panel-achievements"&gt;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&lt;h3 class="sidebar-card-title"&gt;🏅 可解锁成就&lt;/h3&gt;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class="reward-list"&gt;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v-for="ach in achievements" :key="ach.id" class="reward-row" :class="{ 'reward-unlocked': ach.unlocked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class="reward-icon-wrap"&gt;{{ ach.icon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class="reward-info"&gt;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class="reward-name"&gt;{{ ach.title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class="reward-desc"&gt;{{ ach.unlocked ? '✅ 已解锁' : ach.description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class="reward-points"&gt;+{{ ach.points }} AP&lt;/span&gt;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v-if="achievements.length === 0" class="reward-empty"&gt;本章暂无专属成就，完成章节可获得经验值&lt;/div&gt;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class="panel-card panel-card-exp"&gt;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&lt;h3 class="sidebar-card-title"&gt;⚡ 经验收益&lt;/h3&gt;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class="exp-gain-info"&gt;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class="exp-total-label"&gt;完成本章全部任务可累计获得&lt;/span&gt;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class="exp-total-value"&gt;+{{ totalExp }} EXP&lt;/span&gt;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&lt;/aside&gt;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class="chapter-main"&gt;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 class="mission-section"&gt;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class="mission-header"&gt;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&lt;h2 class="mission-title"&gt;📋 任务列表&lt;/h2&gt;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class="mission-progress-text"&gt;{{ completedCount }} / {{ totalCount }} 已完成&lt;/span&gt;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class="mission-list"&gt;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v-for="(m, idx) in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class="mission-item"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 'mission-active': m.status === 'active', 'mission-locked': m.status === 'locked', 'mission-completed': m.status === 'completed'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@click="onMissionClick(m)"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class="mission-index"&gt;{{ idx + 1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class="mission-status-icon" :class="statusIconClass(m.status)"&gt;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v-if="m.status === 'completed'"&gt;✓&lt;/span&gt;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v-else-if="m.status === 'active'"&gt;▶&lt;/span&gt;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&lt;h3 class="mission-name"&gt;{{ m.title }}&lt;/h3&gt;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class="mission-desc"&gt;{{ m.description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class="mission-side"&gt;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v-if="m.status === 'completed'" class="mission-exp-badge"&gt;⭐ +{{ m.exp }} EXP&lt;/span&gt;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v-if="m.status === 'active'" class="mission-active-tag"&gt;进行中&lt;/span&gt;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computed, onMounted, onUnmounted, ref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useRouter, useRoute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useGameStore } from '../stores/game'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 = useRoute()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gameStore = useGameStore()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chapterId = computed(() =&gt; route.params.chapterId)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 = computed(() =&gt; gameStore.chapterData?.chapter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missions = computed(() =&gt; gameStore.chapterData?.missions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achievements = computed(() =&gt; gameStore.chapterData?.achievements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totalExp = computed(() =&gt; gameStore.chapterData?.totalExp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completedCount = computed(() =&gt; gameStore.chapterData?.completedCount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totalCount = computed(() =&gt; gameStore.chapterData?.totalCount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currentSlide = ref(0)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let autoTimer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chapterImages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'/ws-01.png', caption: '巴黎和会会场'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'/ws-02.png', caption: '天安门广场游行示威'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'/ws-03.png', caption: '被学生烧掉的赵家楼'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'/ws-04.png', caption: '六三运动'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changzheng: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'/cz-01.png', caption: '瑞金长征出发纪念园'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'/cz-02.png', caption: '血战湘江（剧照）'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'/cz-03.png', caption: '遵义会议'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'/cz-04.png', caption: '四渡赤水'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'/cz-05.png', caption: '红军时期的泸定桥'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'/cz-06.png', caption: '长征 经典画作 油画《走过岷山》 作者 孙立新'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'/cz-07.png', caption: '腊子口战役纪念碑'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'/cz-08.png', caption: '吴起镇会师'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'/cz-09.png', caption: '甘肃会宁会师'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gaige: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'/gaigekaifang.png', caption: '十一届三中全会：伟大转折'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'/bg-2.png', caption: '小岗村：农村改革起点'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'/bg-3.png', caption: '深圳特区：开放窗口'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'/bg.png', caption: '市场经济：深化改革'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'/kejiqiangguo.png', caption: '两弹一星：科技强国奠基'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'/bg-2.png', caption: '载人航天：神舟飞天'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'/bg-3.png', caption: '人工智能：新一轮科技革命'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'/bg.png', caption: '科技改变生活：未来已来'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xiangcun: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'/xiangcunzhenxing.png', caption: '产业振兴：特色农业'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'/bg-2.png', caption: '人才振兴：培养新农人'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'/bg-3.png', caption: '文化振兴：传承乡风文明'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url: '/bg.png', caption: '生态振兴：美丽乡村'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heroImages = computed(() =&gt; chapterImages[chapterId.value]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currentCaption = computed(() =&gt; heroImages.value[currentSlide.value]?.caption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infoCardStyle = computed(() =&gt; ({ background: chapter.value?.heroGradient || 'var(--bg-card)'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introBoxStyle = computed(() =&gt; ({ background: 'rgba(255,255,255,0.14)'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nextSlide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currentSlide.value = (currentSlide.value + 1) % heroImages.value.length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prevSlide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currentSlide.value = (currentSlide.value - 1 + heroImages.value.length) % heroImages.value.length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startAutoPlay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stopAutoPlay()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(heroImages.value.length &lt;= 1)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autoTimer = setInterval(() =&gt; { nextSlide() }, 4000)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stopAutoPlay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(autoTimer) { clearInterval(autoTimer); autoTimer = null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statusIconClass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'completed') return 'icon-completed'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'icon-active'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'icon-locked'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onMissionClick = (m)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(m.status === 'locked')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(m.status === 'active')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 path: `/scenario/${chapterId.value}`, query: { missionId: m.id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gameStore.loadChapter(chapterId.value)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startAutoPlay()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onUnmounted(() =&gt; { stopAutoPlay()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1220BCEF">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前端src/views/HomePage.vue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class="home"&gt;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冒险地图标题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 class="map-section"&gt;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左翻页箭头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v-show="showLeftArrow"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class="timeline-arrow timeline-arrow-left"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@click="scrollBy(-472)"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右翻页箭头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v-show="showRightArrow"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class="timeline-arrow timeline-arrow-right"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@click="scrollBy(472)"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class="section-header"&gt;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class="section-subtitle"&gt;历史长河已探索 &lt;strong class="subtitle-highlight"&gt;{{ explorePercent }}%&lt;/strong&gt; — 穿越时代洪流，书写你的思政篇章&lt;/p&gt;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 name="celebration"&gt;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v-if="showCelebration" class="celebration-banner" @click="showCelebration = false"&gt;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class="celebration-emoji"&gt;{{ celebrationChapterName ? '🎉' : '🎉🏆🎉'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class="celebration-text"&gt;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&lt;strong v-if="celebrationChapterName"&gt;恭喜！「{{ celebrationChapterName }}」篇章已完成！&lt;/strong&gt;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&lt;strong v-else&gt;恭喜！你已完成全部篇章的探索！&lt;/strong&gt;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v-if="celebrationChapterName"&gt;新篇章已解锁，继续你的探索之旅吧！&lt;/span&gt;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v-else&gt;所有历史篇章100%通关，你是真正的思政先锋！&lt;/span&gt;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class="celebration-close"&gt;✕&lt;/button&gt;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岛屿横向时间线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class="island-timeline" ref="timelineRef" @wheel.prevent="onWheel"&gt;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呼吸灯提示气泡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class="timeline-track"&gt;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轨道背景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class="timeline-rail"&gt;&lt;/div&gt;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已完成轨道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class="timeline-done" :style="{ width: timelineDoneWidth }"&gt;&lt;/div&gt;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进行中虚线 + 光点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v-if="activeLineSegment.show"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class="timeline-active"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:style="{ left: activeLineSegment.left, width: activeLineSegment.width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class="shimmer-dot"&gt;&lt;/div&gt;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节点 + 卡片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v-for="(island, idx) in 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:key="island.id"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class="timeline-node"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节点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class="node-wrapper"&gt;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class="node-dot"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:class="nodeDotClass(island.status)"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:style="{ animationDelay: idx * 0.1 + 's'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v-if="island.status === 'completed'" class="node-icon-done"&gt;🏅&lt;/span&gt;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v-else-if="island.status === 'active'" class="node-icon-active"&gt;🔥&lt;/span&gt;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 class="node-icon-locked"&gt;🔒&lt;/span&gt;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涟漪环 (active)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v-if="island.status === 'active'" class="node-ripple"&gt;&lt;/div&gt;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 岛屿卡片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class="island-card"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islandCardClass(island.status),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island.highlighted ? 'island-highlighted'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@click="onIslandClick(island)"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class="card-glass"&gt;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class="card-bg-image"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v-if="island.bgImage"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:style="{ backgroundImage: 'url(' + island.bgImage +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class="card-accent" :class="accentColors[idx % accentColors.length]"&gt;&lt;/div&gt;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class="card-badge" :class="badgeClass(island.status)"&gt;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statusLabel(island.status)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class="card-icon-row"&gt;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class="card-icon-bg" :style="{ background: island.iconBg || 'var(--primary-bg)'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class="card-icon-emoji"&gt;{{ island.iconEmoji || '🏛️'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&lt;h3 class="card-title"&gt;{{ island.name }}&lt;/h3&gt;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class="card-desc" v-if="island.desc"&gt;{{ island.desc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v-if="island.status === 'active'" class="card-progress"&gt;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class="progress-track"&gt;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class="progress-value" :style="{ width: island.progress + '%' }"&gt;&lt;/div&gt;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class="progress-pct"&gt;{{ island.progress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class="card-btn" :class="btnClass(island.status)"&gt;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v-if="island.status === 'locked'" class="btn-icon"&gt;🔒&lt;/span&gt;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 btnLabel(island)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v-if="island.status !== 'locked'" class="card-btn-arrow"&gt;→&lt;/span&gt;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computed, onMounted, onUnmounted, nextTick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useRouter, useRoute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getIslands } from '../api'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Footer from '../components/Footer.vue'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 = useRoute()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islands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timelineRef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showLeftArrow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showRightArrow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showHintBubble = ref(true)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showCelebration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celebrationChapterName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let celebrationTimer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completedCount = computed(() =&gt; islands.value.filter(i =&gt; i.status === 'completed').length)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explorePercent = computed(()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(!islands.value.length) return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Math.round((completedCount.value / islands.value.length) * 100)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activeIndex = computed(() =&gt; islands.value.findIndex(i =&gt; i.status === 'active'))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timelineDoneWidth = computed(()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total = islands.value.length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(total &lt;= 1) return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doneNodes = islands.value.filter(i =&gt; i.status === 'completed').length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((doneNodes / (total - 1)) * 100).toFixed(1)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activeLineSegment = computed(()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idx = activeIndex.value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total = islands.value.length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(idx &lt; 0 || total &lt;= 1) return { show: false, left: '0%', width: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doneCount = islands.value.filter(i =&gt; i.status === 'completed').length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segPerNode = 100 / (total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left = (doneCount * segPerNode).toFixed(1)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width = segPerNode.toFixed(1)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 show: true, left, width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accentColors = ['accent-red', 'accent-blue', 'accent-orange', 'accent-green', 'accent-purple']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nodeDotClass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'completed') return 'dot-done'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'dot-active'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'dot-locked'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islandCardClass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'locked') return 'card-locked'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'card-active'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'card-completed'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badgeClass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'locked') return 'badge-muted'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'badge-red'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'badge-green'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btnClass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'locked') return 'btn-disabled'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'btn-primary-card'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'btn-outline'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statusLabel = (s)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'locked') return '🔒 尚未启程'</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 'active') return '🔥 探索中'</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 已完成'</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完善篇章按钮——根据进度划分</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btnLabel = (island)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(island.status === 'locked') return '尚未启程'</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(island.status === 'active') return island.progress &gt; 0 ? '继续冒险' : '开始冒险'</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'回顾剧情'</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onIslandClick = (island)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(island.status === 'locked')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统一跳转到章节详情页</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router.push(`/chapter/${island.id}`)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横向滚动控制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updateArrows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el = timelineRef.value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(!el)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 scrollLeft, scrollWidth, clientWidth } = 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showLeftArrow.value = scrollLeft &gt;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showRightArrow.value = scrollLeft + clientWidth &lt; scrollWidth - 4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(scrollLeft &gt; 20) showHintBubble.value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scrollBy = (amount)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el = timelineRef.value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(!el)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el.scrollBy({ left: amount, behavior: 'smooth'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setTimeout(updateArrows, 350)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CARD_WIDTH = 400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CARD_GAP = 72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TRACK_PADDING = 80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scrollToActiveCard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idx = activeIndex.value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total = islands.value.length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(idx &lt; 0 || total &lt;= 1)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el = timelineRef.value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(!el)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nextTick(()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cardOffset = TRACK_PADDING + idx * (CARD_WIDTH + CARD_GAP)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targetScroll = cardOffset - (el.clientWidth - CARD_WIDTH) /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el.scrollTo({ left: Math.max(0, targetScroll), behavior: 'smooth'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setTimeout(updateArrows, 400)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onWheel = (e)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el = timelineRef.value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(!el)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el.scrollLeft += e.deltaY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showHintBubble.value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updateArrows()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onTimelineScroll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updateArrows()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islands.value = await getIslands()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nextTick()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updateArrows()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scrollToActiveCard()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(explorePercent.value === 100 || route.query.allDone === 'true')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showCelebration.value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else if (route.query.chapterDone)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island = islands.value.find(i =&gt; i.id === route.query.chapterDone)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(island)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celebrationChapterName.value = island.name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showCelebration.value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(showCelebration.value)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celebrationTimer = setTimeout(()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showCelebration.value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5000)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console.error('数据加载失败:',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timelineRef.value?.addEventListener('scroll', onTimelineScroll, { passive: true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onUnmounted(()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timelineRef.value?.removeEventListener('scroll', onTimelineScroll)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(celebrationTimer) clearTimeout(celebrationTimer)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78C2491E">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前端src/views/LoginPage.vue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class="login-page"&gt;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class="login-backdrop"&gt;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class="backdrop-shape shape-1"&gt;&lt;/div&gt;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class="backdrop-shape shape-2"&gt;&lt;/div&gt;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class="backdrop-shape shape-3"&gt;&lt;/div&gt;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class="backdrop-dots"&gt;&lt;/div&gt;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class="page-content"&gt;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class="login-card"&gt;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class="card-left"&gt;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class="brand-block"&gt;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class="brand-icon"&gt;🎓&lt;/div&gt;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&lt;h1 class="brand-name"&gt;高校思政情景化互动平台&lt;/h1&gt;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class="brand-desc"&gt;以历史情境对话为载体，融合情景模拟与思政教育，打造沉浸式党史学习新体验，让思政教育活起来&lt;/p&gt;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class="brand-features"&gt;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class="feature-item"&gt;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class="feature-dot"&gt;✦&lt;/span&gt;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&lt;span&gt;情景对话 · 沉浸式历史决策体验&lt;/span&gt;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class="feature-item"&gt;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class="feature-dot"&gt;✦&lt;/span&gt;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&lt;span&gt;多篇章覆盖 · 五四 / 长征 / 抗战 / 改革 / 科技 / 乡村振兴&lt;/span&gt;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class="feature-item"&gt;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class="feature-dot"&gt;✦&lt;/span&gt;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&lt;span&gt;即时反馈 · 智能引导与知识讲解&lt;/span&gt;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class="brand-quote"&gt;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class="quote-mark"&gt;"&lt;/span&gt;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 isRegister ? '学史明理，学史增信，学史崇德，学史力行。' : '每一次选择，都是历史的回响。'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class="card-right"&gt;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 name="form-switch" mode="out-in"&gt;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:key="isRegister ? 'reg' : 'login'" class="form-container"&gt;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class="form-header"&gt;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&lt;h2 class="form-title"&gt;{{ isRegister ? '创建账号' : '欢迎回来' }}&lt;/h2&gt;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class="form-sub"&gt;{{ isRegister ? '创建账号，开启思政学习之旅' : '登录平台，继续历史探索'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class="form-body"&gt;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class="input-group"&gt;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class="input-icon"&gt;👤&lt;/div&gt;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&lt;input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v-model="nickname"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type="text"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class="form-input"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placeholder="请输入昵称"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:disabled="loading"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class="input-group"&gt;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class="input-icon"&gt;🔒&lt;/div&gt;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&lt;input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v-model="password"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type="password"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class="form-input"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placeholder="请输入密码"</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:disabled="loading"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@keyup.enter="onSubmit"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 name="error-fade"&gt;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v-if="errorMsg" class="form-error"&gt;{{ errorMsg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class="submit-btn" :disabled="loading" @click="onSubmit"&gt;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v-if="loading" class="btn-loading"&gt;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class="loading-dot"&gt;&lt;/span&gt;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class="loading-dot"&gt;&lt;/span&gt;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class="loading-dot"&gt;&lt;/span&gt;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v-else&gt;{{ isRegister ? '注 册' : '登 录'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class="form-footer"&gt;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&lt;span&gt;{{ isRegister ? '已有账号？' : '还没有账号？'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 class="switch-btn" @click="toggleMode" :disabled="loading"&gt;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isRegister ? '去登录' : '去注册'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&lt;/button&gt;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class="footer-fixed"&gt;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useRouter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useUserStore } from '../stores/user'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Footer from '../components/Footer.vue'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userStore = useUserStore()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nickname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password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errorMsg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isRegister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loading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toggleMode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isRegister.value = !isRegister.value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errorMsg.value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onSubmit = 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errorMsg.value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(!nickname.value.trim() || !password.value.trim())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errorMsg.value = '请填写昵称和密码'</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(isRegister.value)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userStore.doRegister(nickname.value.trim(), password.value)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userStore.doLogin(nickname.value.trim(), password.value)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errorMsg.value = e.message || '操作失败，请重试'</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6E82917B">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前端src/views/Ranking.vue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 class="ranking-section"&gt;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class="section-header"&gt;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class="section-subtitle"&gt;与其他学习者一较高下 — 你的努力，终有回响&lt;/p&gt;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class="top-three" v-if="topUsers.length &gt;= 3"&gt;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class="top-card top-second"&gt;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class="top-rank"&gt;2&lt;/div&gt;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class="top-avatar"&gt;{{ topUsers[1].name.charAt(0)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class="top-name"&gt;{{ topUsers[1].name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class="top-score"&gt;{{ topUsers[1].score }} EXP&lt;/div&gt;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class="top-card top-first"&gt;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class="top-crown"&gt;👑&lt;/div&gt;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class="top-rank"&gt;1&lt;/div&gt;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class="top-avatar"&gt;{{ topUsers[0].name.charAt(0)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class="top-name"&gt;{{ topUsers[0].name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class="top-score"&gt;{{ topUsers[0].score }} EXP&lt;/div&gt;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class="top-card top-third"&gt;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class="top-rank"&gt;3&lt;/div&gt;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class="top-avatar"&gt;{{ topUsers[2].name.charAt(0)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class="top-name"&gt;{{ topUsers[2].name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class="top-score"&gt;{{ topUsers[2].score }} EXP&lt;/div&gt;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class="ranking-list"&gt;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v-for="(user, index) in allUsers"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class="ranking-item"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 'ranking-self': userStore.user &amp;&amp; user.id === userStore.user.id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class="ranking-number" :class="'rank-' + (index + 1)"&gt;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index + 1 &lt;= 3 ? ['🥇', '🥈', '🥉'][index] : index + 1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class="ranking-avatar"&gt;{{ user.nickname.charAt(0)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class="ranking-info"&gt;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class="ranking-name"&gt;{{ user.nickname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class="ranking-level"&gt;Lv.{{ user.level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class="ranking-stats"&gt;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class="stat-item"&gt;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class="stat-label"&gt;成就&lt;/span&gt;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class="stat-value"&gt;{{ user.achievement_count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class="stat-item"&gt;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class="stat-label"&gt;成就点&lt;/span&gt;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class="stat-value"&gt;{{ user.achievement_points || 0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class="stat-item"&gt;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class="stat-label"&gt;关卡&lt;/span&gt;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class="stat-value"&gt;{{ user.mission_count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class="ranking-score"&gt;{{ user.exp }} EXP&lt;/div&gt;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class="ranking-hint"&gt;排行榜仅展示前 50 名&lt;/p&gt;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v-if="myRank &amp;&amp; myRank.rank &gt; 50" class="my-rank-card"&gt;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class="my-rank-icon"&gt;📊&lt;/span&gt;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class="my-rank-label"&gt;我的排名&lt;/span&gt;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class="my-rank-num"&gt;第 {{ myRank.rank }} 名&lt;/span&gt;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class="my-rank-exp"&gt;{{ myRank.exp }} EXP&lt;/span&gt;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&lt;/section&gt;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&lt;Footer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computed, onMounted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getRanking, getMyRank } from '../api'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useUserStore } from '../stores/user'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Footer from '../components/Footer.vue'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userStore = useUserStore()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allUsers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loading = ref(true)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myRank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topUsers = computed(() =&gt; allUsers.value.slice(0, 3).map(u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name: u.nickname,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score: u.exp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allUsers.value = await getRanking()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console.error('加载排行榜失败:',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finally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loading.value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(userStore.user)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inList = allUsers.value.some(u =&gt; u.id === userStore.user.id)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(!inList)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myRank.value = await getMyRank()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console.error('加载我的排名失败:',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3D2F061E">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前端src/views/ScenarioDecision.vue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class="decision-page"&gt;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class="breadcrumb"&gt;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 class="crumb-link"&gt;冒险地图&lt;/router-link&gt;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class="crumb-sep"&gt;/&lt;/span&gt;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&lt;router-link :to="`/chapter/${chapterId}`" class="crumb-link"&gt;{{ chapterName || chapterId }}&lt;/router-link&gt;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class="crumb-sep"&gt;/&lt;/span&gt;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class="crumb-current"&gt;{{ missionTitle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class="decision-layout"&gt;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class="dialogue-panel"&gt;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v-if="totalQ &gt; 0" class="progress-bar-wrap"&gt;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class="progress-bar-fill" :style="{ width: ((currentQ - 1) / totalQ * 100) + '%' }"&gt;&lt;/div&gt;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class="progress-text"&gt;第 {{ currentQ }} / {{ totalQ }} 题&lt;/span&gt;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ref="chatScrollRef" class="chat-scroll"&gt;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class="chat-thread"&gt;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v-for="m in chatHistory" :key="m.id" class="chat-msg" :class="m.side === 'right' ? 'chat-right' : 'chat-left'"&gt;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class="chat-bubble" :class="m.bubbleClass"&gt;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'question'" class="chat-meta"&gt;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class="chat-meta-avatar"&gt;👤&lt;/span&gt;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class="chat-meta-name"&gt;{{ m.name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class="chat-meta-tag"&gt;📍 {{ m.location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'question'" class="chat-text"&gt;{{ m.displayText !== undefined ? m.displayText : m.text }}&lt;span v-if="typing &amp;&amp; m._typing" class="typing-cursor"&gt;|&lt;/span&gt;&lt;/div&gt;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'answer'" class="chat-answer-label"&gt;{{ m.label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'answer'" class="chat-answer-text"&gt;{{ m.text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'tip'" class="chat-tip-title"&gt;{{ m.title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v-if="m.kind === 'tip'" class="chat-tip-text"&gt;{{ m.text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v-if="!sessionCompleted &amp;&amp; feedbackState !== 'correct' &amp;&amp; !typing" class="chat-msg chat-left"&gt;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class="chat-bubble chat-bubble-left chat-choices-bubble"&gt;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v-for="d in scenario.decisions"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:key="d.id"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class="choice-row"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:class="{ 'choice-row-disabled': submitting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@click="!submitting &amp;&amp; onSelect(d.id)"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class="choice-row-label"&gt;{{ d.label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class="choice-row-title"&gt;{{ d.title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&lt;Teleport to="body"&gt;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 name="overlay-fade"&gt;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v-if="sessionCompleted" class="complete-overlay" @click.self="onBackToChapter"&gt;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class="complete-card"&gt;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&lt;span class="complete-icon"&gt;{{ chapterCompleted ? '🎉' : '🏆' }}&lt;/span&gt;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&lt;h2 class="complete-title"&gt;{{ chapterCompleted ? '章节完成！' : '事件完成！' }}&lt;/h2&gt;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class="complete-text"&gt;{{ chapterCompleted ? '你已完成「' + chapterName + '」的所有任务，对该篇章有了全面深入的理解。' : '你已完成「' + missionTitle + '」的所有题目。'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 class="complete-exp"&gt;⭐ 获得经验 +{{ expGained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&lt;p class="complete-redirect"&gt;{{ completeRedirectText }}&lt;/p&gt;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&lt;/Transition&gt;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&lt;/Teleport&gt;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&lt;/div&gt;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&lt;/template&gt;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 setup&gt;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ref, computed, onMounted, onUnmounted, nextTick } from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useRouter, useRoute } from 'vue-router'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useUserStore } from '../stores/user'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useGameStore } from '../stores/game'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router = useRouter()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route = useRoute()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userStore = useUserStore()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gameStore = useGameStore()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chapterId = computed(() =&gt; route.params.chapterId)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missionId = computed(()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mId = route.query.missionId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mId ? parseInt(mId, 10)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user = computed(() =&gt; userStore.user || { level: 0, nickname: '', exp: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scenario = computed(() =&gt; gameStore.currentScenario || { location: '', speaker: '', dialogue: '', decisions: [], correct_decision_id: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selectedId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feedbackState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guidanceText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currentQ = ref(0)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totalQ = ref(0)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correctCount = ref(0)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submitting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sessionCompleted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chapterCompleted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expGained = ref(0)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missionTitle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chapterName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countdown = ref(5)</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completeRedirectText = computed(()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(countdown.value &lt;= 0)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dest = chapterCompleted.value ? '冒险地图' : '章节页面'</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`${countdown.value}秒后即将返回${dest}...`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chatHistory = ref([])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chatScrollRef = ref(null)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typing = ref(false)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let advanceTimer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let countdownInterval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let typewriterTimer = null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clearTypewriter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(typewriterTimer) { clearInterval(typewriterTimer); typewriterTimer = null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clearAdvanceTimer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(advanceTimer) { clearTimeout(advanceTimer); advanceTimer = null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clearCountdown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(countdownInterval) { clearInterval(countdownInterval); countdownInterval = null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startCountdown = (redirectPath)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clearAdvanceTimer()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advanceTimer = setTimeout(()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sessionCompleted.value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countdown.value = 5</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clearCountdown()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countdownInterval = setInterval(()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countdown.value--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(countdown.value &lt;= 0)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clearCountdown()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router.push(redirectPath)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1000)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1000)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scrollToBottom = 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nextTick()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el = chatScrollRef.value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(!el)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el.scrollTop = el.scrollHeight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pushQuestion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msg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`${Date.now()}_q_${Math.random().toString(16).slice(2)}`,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side: 'left',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kind: 'question',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name: scenario.value.speaker,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location: scenario.value.location,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fullText: scenario.value.dialogue,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displayText: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_typing: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bubbleClass: 'chat-bubble-left chat-bubble-question'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chatHistory.value.push(msg)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typewriteMessage(msg.id)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typewriteMessage = (msgId)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clearTypewriter()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msg = chatHistory.value.find(m =&gt; m.id === msgId)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(!msg)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msg.displayText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msg._typing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chars = [...msg.fullText]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let i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typewriterTimer = setInterval(()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 &gt;= chars.length)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clearTypewriter()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msg._typing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msg.displayText += chars[i]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35)</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pushAnswer = (decision, state)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(!decision)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chatHistory.value.push({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`${Date.now()}_a_${Math.random().toString(16).slice(2)}`,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side: 'right',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kind: 'answer',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label: decision.label,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text: decision.title,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bubbleClass: `chat-bubble-right chat-bubble-answer${state === 'correct' ? ' chat-correct' : state === 'wrong' ? ' chat-wrong'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pushTip = (title, text)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chatHistory.value.push({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`${Date.now()}_t_${Math.random().toString(16).slice(2)}`,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side: 'left',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kind: 'tip',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title,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text,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bubbleClass: 'chat-bubble-left chat-tip'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onSelect = async (id)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(submitting.value || feedbackState.value === 'correct')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submitting.value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selectedId.value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decision = (scenario.value.decisions || []).find(d =&gt; d.id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result = await gameStore.doDecision({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chapterId: 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missionId: missionId.value,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scenarioId: scenario.value.id,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decisionId: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(result.isCorrect)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feedbackState.value = 'correct'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correctCount.value++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pushAnswer(decision, 'correct')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(result.expGained)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userStore.addExp(result.expGained)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(result.sessionCompleted)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expGained.value = result.expGained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chapterCompleted.value = !!result.chapterCompleted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redirectPath = result.chapterCompleted ? '/' : `/chapter/${chapterId.value}`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startCountdown(redirectPath)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advanceTimer = setTimeout(()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onNextQuestion()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1200)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feedbackState.value = 'wrong'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guidanceText.value = result.guidance || '这个选择不符合历史事实，请根据历史背景重新思考。'</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pushAnswer(decision, 'wrong')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pushTip('这个选择不符合历史事实，请根据历史背景、下述提示重新思考', guidanceText.value)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setTimeout(()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feedbackState.value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selectedId.value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guidanceText.value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800)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feedbackState.value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submitting.value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onNextQuestion = 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(sessionCompleted.value)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gameStore.loadScenario(chapterId.value, missionId.value)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s = gameStore.currentScenario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&amp;&amp; s.completed)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sessionCompleted.value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expGained.value = s.expGained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 &amp;&amp; s.current !== undefined)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currentQ.value = s.current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totalQ.value = s.total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feedbackState.value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selectedId.value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clearTypewriter()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chatHistory.value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pushQuestion()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console.error('加载下一题失败:',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const onBackToChapter =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router.push(`/chapter/${chapterId.value}`)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onMounted(async () =&gt;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await userStore.fetchUserInfo()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data = await gameStore.loadScenario(chapterId.value, missionId.value)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chapterData = gameStore.chapterData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(chapterData)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chapterName.value = chapterData.chapter?.name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(data.completed)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startCountdown(`/chapter/${chapterId.value}`)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currentQ.value = data.current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totalQ.value = data.total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pushQuestion()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scrollToBottom()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chData = await gameStore.loadChapter(chapterId.value)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(chData)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chapterName.value = chData.chapter?.name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const mission = chData.missions?.find(m =&gt; m.id === missionId.value)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(mission)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missionTitle.value = mission.title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catch (e)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console.error('加载失败:',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onUnmounted(() =&gt; { clearAdvanceTimer(); clearCountdown(); clearTypewriter()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&lt;/script&gt;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 scoped&gt;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&lt;/style&gt;</w:t>
      </w:r>
    </w:p>
    <w:p w14:paraId="4FF7B78E">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vite.config.js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 defineConfig } from 'vite'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vue from '@vitejs/plugin-vue'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export default defineConfig({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plugins: [vue()],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server: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port: 3000,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proxy: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'/api':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target: 'http://localhost:8000',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changeOrigin: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p>
    <w:p w14:paraId="16477600">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package.json  ############################</w:t>
      </w:r>
    </w:p>
    <w:p w14:paraId="23EE534A">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w:t>
      </w:r>
    </w:p>
    <w:p w14:paraId="6515D54D">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"name": "ideological-adventure-platform",</w:t>
      </w:r>
    </w:p>
    <w:p w14:paraId="26B70125">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"version": "1.0.0",</w:t>
      </w:r>
    </w:p>
    <w:p w14:paraId="0FDD077D">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"private": true,</w:t>
      </w:r>
    </w:p>
    <w:p w14:paraId="537D1133">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"type": "module",</w:t>
      </w:r>
    </w:p>
    <w:p w14:paraId="4442D7E5">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"scripts": {</w:t>
      </w:r>
    </w:p>
    <w:p w14:paraId="7EB8BEE0">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"dev": "vite",</w:t>
      </w:r>
    </w:p>
    <w:p w14:paraId="1FEAE8CD">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"build": "vite build",</w:t>
      </w:r>
    </w:p>
    <w:p w14:paraId="0B03140E">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"preview": "vite preview"</w:t>
      </w:r>
    </w:p>
    <w:p w14:paraId="529C366F">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w:t>
      </w:r>
    </w:p>
    <w:p w14:paraId="657D2CD4">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"dependencies": {</w:t>
      </w:r>
    </w:p>
    <w:p w14:paraId="1B1A991C">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"axios": "^1.16.1",</w:t>
      </w:r>
    </w:p>
    <w:p w14:paraId="3C89B040">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"pinia": "^2.1.0",</w:t>
      </w:r>
    </w:p>
    <w:p w14:paraId="41EF1985">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"vue": "^3.4.0",</w:t>
      </w:r>
    </w:p>
    <w:p w14:paraId="25727C03">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"vue-router": "^4.3.0"</w:t>
      </w:r>
    </w:p>
    <w:p w14:paraId="33C22150">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w:t>
      </w:r>
    </w:p>
    <w:p w14:paraId="6214ACAC">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"devDependencies": {</w:t>
      </w:r>
    </w:p>
    <w:p w14:paraId="3CCA6D5A">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"@vitejs/plugin-vue": "^5.0.0",</w:t>
      </w:r>
    </w:p>
    <w:p w14:paraId="087D6F26">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"vite": "^5.4.0"</w:t>
      </w:r>
    </w:p>
    <w:p w14:paraId="1ED9DF31">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w:t>
      </w:r>
    </w:p>
    <w:p w14:paraId="51AD443E">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w:t>
      </w:r>
    </w:p>
    <w:p w14:paraId="544A9488">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src/styles/main.css  ############################</w:t>
      </w:r>
    </w:p>
    <w:p w14:paraId="0D436F3E">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:root {</w:t>
      </w:r>
    </w:p>
    <w:p w14:paraId="6137A826">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--primary: #b7102a;</w:t>
      </w:r>
    </w:p>
    <w:p w14:paraId="7B84469D">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--primary-light: #db313f;</w:t>
      </w:r>
    </w:p>
    <w:p w14:paraId="35272EE2">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--primary-dark: #92001c;</w:t>
      </w:r>
    </w:p>
    <w:p w14:paraId="7D054058">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--primary-bg: #ffdad8;</w:t>
      </w:r>
    </w:p>
    <w:p w14:paraId="373A8972">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--primary-bg-dim: #ffb3b1;</w:t>
      </w:r>
    </w:p>
    <w:p w14:paraId="21B14E8A">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--secondary: #2b6485;</w:t>
      </w:r>
    </w:p>
    <w:p w14:paraId="32075245">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--secondary-light: #3a7ea5;</w:t>
      </w:r>
    </w:p>
    <w:p w14:paraId="5FBD3669">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--secondary-bg: #c7e7ff;</w:t>
      </w:r>
    </w:p>
    <w:p w14:paraId="36089595">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--secondary-bg-dim: #98cdf2;</w:t>
      </w:r>
    </w:p>
    <w:p w14:paraId="230C3C81">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--tertiary: #8b4c11;</w:t>
      </w:r>
    </w:p>
    <w:p w14:paraId="503A2F48">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--tertiary-container: #a96428;</w:t>
      </w:r>
    </w:p>
    <w:p w14:paraId="1573A7A4">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--tertiary-bg: #ffdcc4;</w:t>
      </w:r>
    </w:p>
    <w:p w14:paraId="515AD131">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--tertiary-bg-dim: #ffb780;</w:t>
      </w:r>
    </w:p>
    <w:p w14:paraId="0049B63E">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--bg: #faf7f2;</w:t>
      </w:r>
    </w:p>
    <w:p w14:paraId="01C800FC">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--bg-card: #ffffff;</w:t>
      </w:r>
    </w:p>
    <w:p w14:paraId="6E03E1B9">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--bg-hover: #f3efe8;</w:t>
      </w:r>
    </w:p>
    <w:p w14:paraId="1A761A11">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--bg-container: #efe9df;</w:t>
      </w:r>
    </w:p>
    <w:p w14:paraId="237E76DB">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--text-primary: #0f172a;</w:t>
      </w:r>
    </w:p>
    <w:p w14:paraId="1E8E5EB9">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--text-secondary: #475569;</w:t>
      </w:r>
    </w:p>
    <w:p w14:paraId="7FACCC66">
      <w:pPr>
        <w:spacing w:line="280" w:lineRule="exact"/>
        <w:rPr>
          <w:rFonts w:hint="default" w:ascii="Times New Roman" w:hAnsi="Times New Roman" w:eastAsia="宋体" w:cs="Arial"/>
          <w:sz w:val="21"/>
          <w:szCs w:val="21"/>
          <w:lang w:val="en-US" w:eastAsia="zh-CN"/>
        </w:rPr>
      </w:pPr>
      <w:r>
        <w:rPr>
          <w:rFonts w:hint="default" w:ascii="Times New Roman" w:hAnsi="Times New Roman" w:eastAsia="宋体" w:cs="Arial"/>
          <w:sz w:val="21"/>
          <w:szCs w:val="21"/>
          <w:lang w:val="en-US" w:eastAsia="zh-CN"/>
        </w:rPr>
        <w:t xml:space="preserve">  --text-muted: #94a3b8;</w:t>
      </w:r>
    </w:p>
    <w:p w14:paraId="5E85C81F">
      <w:pPr>
        <w:spacing w:line="280" w:lineRule="exact"/>
        <w:rPr>
          <w:rFonts w:hint="eastAsia" w:ascii="Times New Roman" w:hAnsi="Times New Roman" w:eastAsia="宋体" w:cs="Arial"/>
          <w:sz w:val="21"/>
          <w:szCs w:val="21"/>
          <w:lang w:val="en-US" w:eastAsia="zh-CN"/>
        </w:rPr>
      </w:pPr>
      <w:r>
        <w:rPr>
          <w:rStyle w:val="13"/>
          <w:rFonts w:hint="eastAsia" w:ascii="宋体" w:hAnsi="宋体" w:eastAsia="宋体" w:cs="宋体"/>
          <w:sz w:val="21"/>
          <w:szCs w:val="21"/>
          <w:lang w:val="en-US" w:eastAsia="zh-CN"/>
        </w:rPr>
        <w:t>======================</w:t>
      </w:r>
      <w:r>
        <w:rPr>
          <w:rStyle w:val="13"/>
          <w:rFonts w:ascii="宋体" w:hAnsi="宋体" w:eastAsia="宋体" w:cs="宋体"/>
          <w:sz w:val="21"/>
          <w:szCs w:val="21"/>
        </w:rPr>
        <w:t>====</w:t>
      </w:r>
      <w:r>
        <w:rPr>
          <w:rStyle w:val="13"/>
          <w:rFonts w:hint="eastAsia" w:ascii="宋体" w:hAnsi="宋体" w:eastAsia="宋体" w:cs="宋体"/>
          <w:sz w:val="21"/>
          <w:szCs w:val="21"/>
          <w:lang w:val="en-US" w:eastAsia="zh-CN"/>
        </w:rPr>
        <w:t>======</w:t>
      </w:r>
      <w:r>
        <w:rPr>
          <w:rStyle w:val="13"/>
          <w:rFonts w:ascii="宋体" w:hAnsi="宋体" w:eastAsia="宋体" w:cs="宋体"/>
          <w:sz w:val="21"/>
          <w:szCs w:val="21"/>
        </w:rPr>
        <w:t xml:space="preserve">=== </w:t>
      </w:r>
      <w:r>
        <w:rPr>
          <w:rStyle w:val="13"/>
          <w:rFonts w:hint="eastAsia" w:ascii="宋体" w:hAnsi="宋体" w:eastAsia="宋体" w:cs="宋体"/>
          <w:sz w:val="21"/>
          <w:szCs w:val="21"/>
          <w:lang w:val="en-US" w:eastAsia="zh-CN"/>
        </w:rPr>
        <w:t>后端</w:t>
      </w:r>
      <w:bookmarkStart w:id="0" w:name="_GoBack"/>
      <w:bookmarkEnd w:id="0"/>
      <w:r>
        <w:rPr>
          <w:rStyle w:val="13"/>
          <w:rFonts w:hint="eastAsia" w:ascii="宋体" w:hAnsi="宋体" w:eastAsia="宋体" w:cs="宋体"/>
          <w:sz w:val="21"/>
          <w:szCs w:val="21"/>
          <w:lang w:val="en-US" w:eastAsia="zh-CN"/>
        </w:rPr>
        <w:t>核心代码</w:t>
      </w:r>
      <w:r>
        <w:rPr>
          <w:rStyle w:val="13"/>
          <w:rFonts w:ascii="宋体" w:hAnsi="宋体" w:eastAsia="宋体" w:cs="宋体"/>
          <w:sz w:val="21"/>
          <w:szCs w:val="21"/>
        </w:rPr>
        <w:t xml:space="preserve"> </w:t>
      </w:r>
      <w:r>
        <w:rPr>
          <w:rStyle w:val="13"/>
          <w:rFonts w:hint="eastAsia" w:ascii="宋体" w:hAnsi="宋体" w:eastAsia="宋体" w:cs="宋体"/>
          <w:sz w:val="21"/>
          <w:szCs w:val="21"/>
          <w:lang w:val="en-US" w:eastAsia="zh-CN"/>
        </w:rPr>
        <w:t>============================</w:t>
      </w:r>
      <w:r>
        <w:rPr>
          <w:rStyle w:val="13"/>
          <w:rFonts w:ascii="宋体" w:hAnsi="宋体" w:eastAsia="宋体" w:cs="宋体"/>
          <w:sz w:val="21"/>
          <w:szCs w:val="21"/>
        </w:rPr>
        <w:t>=</w:t>
      </w:r>
      <w:r>
        <w:rPr>
          <w:rStyle w:val="13"/>
          <w:rFonts w:hint="eastAsia" w:ascii="宋体" w:hAnsi="宋体" w:eastAsia="宋体" w:cs="宋体"/>
          <w:sz w:val="21"/>
          <w:szCs w:val="21"/>
          <w:lang w:val="en-US" w:eastAsia="zh-CN"/>
        </w:rPr>
        <w:t>=</w:t>
      </w:r>
    </w:p>
    <w:p w14:paraId="1D861AB8">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 coding: utf-8 -*-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Author: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Date: 2026-05-20 08:50:22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LastEditors: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LastEditTime: 2026-05-31 09:43:13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FilePath:  backend\data.py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Description: 游戏内容数据初始化脚本，包含岛屿（篇章）、章节（事件）、剧情（题目）等基础数据的插入</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Copyright (c) 2026 by 海南外国语职业学院, All Rights Reserved.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database import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初始主函数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seed_all():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_seed_islands(db)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_seed_chapters(db)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_seed_missions(db)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_seed_scenarios(db)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_repair_scenarios_mission_id(db)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_seed_achievements(db)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print("[seed] 游戏内容数据初始化完成")</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岛屿相关：每个岛屿代表一个篇章，每个篇章包含多个章节</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_seed_islands(db):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data_list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"wusi", "name": "五四青年篇",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#fff0f0, #ffdad8)",</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"12/12", "description": "跨越万水千山，你已见证信仰的力量",</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"center", "highlighted": 0, "bg_image": "wusi-bg.png", "sort_order":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"changzheng", "name": "长征之路篇",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#fef3c7, #fde68a)",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"2/4", "description": "解锁线索：需在「五四青年篇」中达成 100% 探索度",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"right", "highlighted": 1, "bg_image": "changzheng-bg.png", "sort_order":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"kangri", "name": "抗日战争篇",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#fee2e2, #fecaca)",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"description": "解锁线索：需在「长征之路篇」中达成 100% 探索度",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"left", "highlighted": 0, "bg_image": "kangri-bg.png", "sort_order":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"gaige", "name": "改革开放篇",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#e0f2fe, #bae6fd)",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"description": "解锁线索：需在「抗日战争篇」中达成 100% 探索度",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"left", "highlighted": 0, "bg_image": "gaigekaifang.png", "sort_order":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"keji", "name": "科技强国篇",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#ede9fe, #ddd6fe)",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"description": "解锁线索：需在「改革开放篇」中达成 100% 探索度",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"right", "highlighted": 0, "bg_image": "kejiqiangguo.png", "sort_order":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"xiangcun", "name": "乡村振兴篇", "icon_emoji":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"icon_bg": "linear-gradient(135deg, #dcfce7, #bbf7d0)",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"description": "解锁线索：需在「科技强国篇」中达成 100% 探索度",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"left", "highlighted": 0, "bg_image": "xiangcunzhenxing.png", "sort_order": 5},</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d in data_list: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islands (id,name,icon_emoji,icon_bg,achievements,description,position,highlighted,bg_image,sort_order) VALUES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(d["id"], d["name"], d["icon_emoji"], d["icon_bg"], d["achievements"],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d["description"], d["position"], d["highlighted"], d["bg_image"], d["sort_order"])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篇章（篇章页内容设定）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_seed_chapters(db):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data_list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"五四青年篇", "历史模块 01", "45分钟",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"1919年5月4日，北京的青年学生为了捍卫主权、反对帝国主义，走上街头，开启了一个伟大的新时代。在这段冒险中，你将重回百年前的现场，亲历觉醒年代。",</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"80%", "1.2k", "linear-gradient(135deg, #2b6c8a, #b7102a 45%, #db313f)",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("changzheng", "长征之路篇", "历史模块 02", "50分钟",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"1934年，红军开始了两万五千里长征，这是一段充满艰辛与牺牲的征程。你将追随红军的脚步，体验那段艰苦卓绝的岁月，感受革命先辈的不屈精神。",</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"65%", "1.5k", "linear-gradient(135deg, #1a4d2e, #3a7d4f 45%, #4a9d6a)",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("kangri", "抗日战争篇", "历史模块 03", "40分钟",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"从卢沟桥的烽火到平型关的大捷，从持久战的推演到全民族的受降，这是中华民族浴火重生的十四年。",</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"0%", "0", "linear-gradient(135deg, #7f1d1d, #991b1b 45%, #b91c1c)",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("gaige", "改革开放篇", "历史模块 03", "48分钟",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"1978年，中国开启了改革开放的伟大征程。在这段冒险中，你将亲历那个充满变革与机遇的年代，感受改革的魄力与开放的勇气。",</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"45%", "1.3k", "linear-gradient(135deg, #1e4d6a, #2e6d8a 45%, #3e8daa)",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("keji", "科技强国篇", "历史模块 04", "52分钟",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"新时代，科技兴则民族兴，科技强则国家强。你将投身科技创新的浪潮，见证中国科技从跟跑到并跑再到领跑的伟大跨越。",</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"30%", "1.8k", "linear-gradient(135deg, #2d3a6a, #4d5a9a 45%, #6d7aba)",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("xiangcun", "乡村振兴篇", "历史模块 05", "55分钟",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"民族要复兴，乡村必振兴。你将深入乡村一线，成为乡村振兴的参与者、建设者，见证乡村的美丽蝶变。",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"25%", "1.6k", "linear-gradient(135deg, #2d5a3a, #4d8a5a 45%, #6daa7a)", 5),</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d in data_list: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chapters (id,name,tag,duration,medals,intro,completion_rate,total_score,hero_gradient,sort_order) VALUES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章节（事件）设定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_seed_missions(db):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data_list = [</w:t>
      </w:r>
    </w:p>
    <w:p w14:paraId="2467574A">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("wusi", 1, "事件一：巴黎和会外交失败", "1919年1月-4月，中国在巴黎和会上外交受挫，山东权益被转让给日本", 100),</w:t>
      </w:r>
    </w:p>
    <w:p w14:paraId="7851A79A">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("wusi", 2, "事件二：北京街头游行", "1919年5月4日，北京3000多名学生集会游行，要求惩办卖国贼", 150),</w:t>
      </w:r>
    </w:p>
    <w:p w14:paraId="4F5D81BC">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("wusi", 3, "事件三：火烧赵家楼", "1919年5月4日，游行队伍前往曹汝霖住宅，引发冲突", 200),</w:t>
      </w:r>
    </w:p>
    <w:p w14:paraId="4F60AA18">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("wusi", 4, "事件四：六三运动与全社会响应", "1919年6月3日-5日，全国声援，上海爆发三罢斗争", 250),</w:t>
      </w:r>
    </w:p>
    <w:p w14:paraId="76A59E15">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("wusi", 5, "事件五：北洋政府妥协", "1919年6月28日，政府释放学生、撤销卖国贼职务，中国拒签和约", 300),</w:t>
      </w:r>
    </w:p>
    <w:p w14:paraId="5BD68551">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1, "事件一：瑞金出发", "1934年10月，中央红军由于第五次反“围剿”失败，被迫离开中央苏区开始长征", 250),</w:t>
      </w:r>
    </w:p>
    <w:p w14:paraId="525AB12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2, "事件二：血战湘江", "1934年11月至12月，红军在突破国民党第四道封锁线时伤亡惨重，中央红军锐减至3万余人", 300),</w:t>
      </w:r>
    </w:p>
    <w:p w14:paraId="79CB73EE">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3, "事件三：遵义会议", "1935年1月，确立了毛泽东在党和红军中的领导地位，被视为中国共产党和红军历史上生死攸关的转折点", 350),</w:t>
      </w:r>
    </w:p>
    <w:p w14:paraId="1EE9E73D">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4, "事件四：四渡赤水", "1935年3月至4月，毛泽东指挥中央红军利用敌军矛盾，在川黔滇边区穿插迂回，打乱了敌人的追剿部署", 400),</w:t>
      </w:r>
    </w:p>
    <w:p w14:paraId="24B1F45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5, "事件五：飞夺泸定桥", "1935年5月。红军强渡大渡河后，夺取了天险泸定桥，打开了红军北上的通道", 400),</w:t>
      </w:r>
    </w:p>
    <w:p w14:paraId="4516F67D">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6, "事件六：爬雪山、过草地", "1935年6月至8月，红军一、四方面军在懋功会师后，相继穿越了人迹罕至的雪山与茫茫草地", 400),</w:t>
      </w:r>
    </w:p>
    <w:p w14:paraId="4AC51372">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7, "事件七：腊子口战役", "1935年9月，红军突破了国民党军在甘南天险腊子口设置的防线", 400),</w:t>
      </w:r>
    </w:p>
    <w:p w14:paraId="1B255985">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8, "事件八：吴起镇会师", "1935年10月，中央红军与陕北红军在吴起镇（今陕西吴旗）胜利会师，宣告中央红军长征结束", 400),</w:t>
      </w:r>
    </w:p>
    <w:p w14:paraId="234397CC">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("changzheng", 9, "事件九：会宁会师", "1936年10月，红军三大主力（红一、红二、红四方面军）在甘肃会宁胜利会师，标志着长征的完全胜利", 400),</w:t>
      </w:r>
    </w:p>
    <w:p w14:paraId="5E7DFA0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("kangri", 1, "事件一：卢沟桥事变", "1937年7月7日，全民族抗战爆发", 300),</w:t>
      </w:r>
    </w:p>
    <w:p w14:paraId="1D4DD66E">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("kangri", 2, "事件二：平型关大捷", "1937年9月，首战打破日军不败神话", 350),</w:t>
      </w:r>
    </w:p>
    <w:p w14:paraId="4F254E5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("kangri", 3, "事件三：论持久战", "1938年5月，指明抗战必胜之路", 350),</w:t>
      </w:r>
    </w:p>
    <w:p w14:paraId="78B3A00C">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("kangri", 4, "事件四：百团大战", "1940年8月，华北敌后大规模进攻战", 400),</w:t>
      </w:r>
    </w:p>
    <w:p w14:paraId="2205A3B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("kangri", 5, "事件五：抗战胜利", "1945年9月，日本投降，十四年抗战终胜", 500),</w:t>
      </w:r>
    </w:p>
    <w:p w14:paraId="22627FC3">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("gaige", 1, "事件一：真理标准大讨论", "1978年5月，思想解放的序幕", 300),</w:t>
      </w:r>
    </w:p>
    <w:p w14:paraId="349036C4">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("gaige", 2, "事件二：小岗村探索", "农村改革的起点", 350),</w:t>
      </w:r>
    </w:p>
    <w:p w14:paraId="0D067362">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("gaige", 3, "事件三：深圳特区", "对外开放的窗口", 400),</w:t>
      </w:r>
    </w:p>
    <w:p w14:paraId="10651008">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("gaige", 4, "事件四：市场经济", "深化改革新篇章", 450),</w:t>
      </w:r>
    </w:p>
    <w:p w14:paraId="68E93066">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("keji", 1, "事件一：两弹一星", "科技强国的奠基", 400),</w:t>
      </w:r>
    </w:p>
    <w:p w14:paraId="0BF39BC3">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("keji", 2, "事件二：航天梦圆", "从神舟到天宫", 450),</w:t>
      </w:r>
    </w:p>
    <w:p w14:paraId="2FCDEDE3">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("keji", 3, "事件三：人工智能", "新一代信息技术", 500),</w:t>
      </w:r>
    </w:p>
    <w:p w14:paraId="4AA5A0B0">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("keji", 4, "事件四：未来已来", "科技改变生活", 550),</w:t>
      </w:r>
    </w:p>
    <w:p w14:paraId="09565056">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("xiangcun", 1, "事件一：产业振兴", "发展特色农业产业", 500),</w:t>
      </w:r>
    </w:p>
    <w:p w14:paraId="6426AFCC">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("xiangcun", 2, "事件二：人才振兴", "培养乡土人才", 550),</w:t>
      </w:r>
    </w:p>
    <w:p w14:paraId="722E2112">
      <w:pPr>
        <w:spacing w:line="280" w:lineRule="exact"/>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xml:space="preserve">    ("xiangcun", 3, "事件三：文化振兴", "传承优秀传统文化", 600),</w:t>
      </w:r>
    </w:p>
    <w:p w14:paraId="7691EBD2">
      <w:pPr>
        <w:spacing w:line="280" w:lineRule="exact"/>
        <w:ind w:firstLine="420"/>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("xiangcun", 4, "事件四：生态振兴", "建设美丽乡村", 650),</w:t>
      </w:r>
    </w:p>
    <w:p w14:paraId="4FAB3AD4">
      <w:pPr>
        <w:spacing w:line="280" w:lineRule="exact"/>
        <w:ind w:firstLine="210" w:firstLineChars="100"/>
        <w:rPr>
          <w:rFonts w:hint="eastAsia" w:ascii="Times New Roman" w:hAnsi="Times New Roman" w:eastAsia="宋体" w:cs="Arial"/>
          <w:sz w:val="21"/>
          <w:szCs w:val="21"/>
          <w:lang w:val="en-US" w:eastAsia="zh-CN"/>
        </w:rPr>
      </w:pPr>
      <w:r>
        <w:rPr>
          <w:rFonts w:hint="eastAsia" w:ascii="Times New Roman" w:hAnsi="Times New Roman" w:eastAsia="宋体" w:cs="Arial"/>
          <w:sz w:val="21"/>
          <w:szCs w:val="21"/>
          <w:lang w:val="en-US" w:eastAsia="zh-CN"/>
        </w:rPr>
        <w:t>]    </w:t>
      </w:r>
    </w:p>
    <w:p w14:paraId="46A90239">
      <w:pPr>
        <w:spacing w:line="280" w:lineRule="exact"/>
        <w:ind w:firstLine="210" w:firstLineChars="100"/>
        <w:rPr>
          <w:rStyle w:val="13"/>
          <w:rFonts w:hint="default" w:ascii="宋体" w:hAnsi="宋体" w:eastAsia="宋体" w:cs="宋体"/>
          <w:sz w:val="21"/>
          <w:szCs w:val="21"/>
          <w:lang w:val="en-US" w:eastAsia="zh-CN"/>
        </w:rPr>
      </w:pPr>
      <w:r>
        <w:rPr>
          <w:rFonts w:hint="eastAsia" w:ascii="Times New Roman" w:hAnsi="Times New Roman" w:eastAsia="宋体" w:cs="Arial"/>
          <w:sz w:val="21"/>
          <w:szCs w:val="21"/>
          <w:lang w:val="en-US" w:eastAsia="zh-CN"/>
        </w:rPr>
        <w:t>for d in data_list: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missions (chapter_id,sort_order,title,description,exp) VALUES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剧情（题目）设定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_seed_scenarios(db):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mission_rows = db.execute("SELECT id, chapter_id, sort_order FROM missions").fetchall()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mission_map = {(r["chapter_id"], r["sort_order"]): r["id"] for r in mission_rows}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data_list = [ //以下题目设定为测试数据，可能出现内容瑕疵、最终上线会经过专家审核！</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五四青年篇 - 事件一：巴黎和会外交失败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"wusi_1_01",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mission_id（对应事件一）</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                                     # chapter_name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"凡尔赛宫十人会会场",                             # 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"中国外交代表顾维钧",                             # 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1919年1月27日，日本代表在十人会上公然披露英法意俄四国秘密谅解协议，要求无条件继承德国在山东的一切权利，中美代表团颇为惊愕。面对日方以密约和既成事实的全面施压，作为中国代表，你第一步该怎么办？",  # 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                                              # correct_decision_id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"面对英法意日勾结的黑幕，当场妥协或激愤退场都会丧失阐明主权的机会。顾维钧在历史上的正确抉择是要求休会至次日，利用极短的一夜时间紧急商讨，准备从法理、历史和主权维度进行全面绝地反击。",  #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                                      # 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"考虑到英法意俄均支持日本，法理上已无可挽回，当场承认日本的宣言书"},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"要求休会，利用一夜时间紧急准备说帖，在次日早上的会议上正面迎战"},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"愤而退场以示抗议，拒绝出席次日由列强主导的陈述会"},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"wusi_1_02",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"十人会辩论现场",</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"中国全权代表",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月28日上午，中日代表团对十人会进行正面陈述。日本提出出兵驱逐德国、事实占领以及《中日民四条约》等理由。轮到中国代表发言，面对台下的国际巨头，你认为应该使用怎样的法理逻辑和国际公理，才能彻底击碎日本的'合法性'？",</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国际政治不相信眼泪，仅靠华工牺牲的同情换不来主权。顾维钧利用国际法'情势变换原则'，声明中国对德宣战后，中德一切条约作废，山东权益已自动归还中国，日本无权继承。这一雄辩获得了各国代表赞赏，中国阵势为之一振。",</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"依据国际法'情势变换原则'，声明中国对德宣战已令中德条约消灭，山东权益已归还中国"},</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"主打情感与同情，痛诉中国派遣14万华工掘壕运弹的巨大牺牲，请求列强主持公道"},</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"承认《中日民四条约》的效力，但请求日本履行‘日后交还胶州湾’的口头承诺"},</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"wusi_1_03",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"美英法意四人会密室",</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"中国全权代表",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月22日下午，在美英法四人会前，美国总统威尔逊神色严峻地追问中方：1918年中日签署胶济铁路密约时，协约国胜利在望，日本已无法强迫中国，为什么北京政府还要在条约中写明'欣然同意'？面对这个极其被动的条款，你如何解释？",</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如果承认是内政或亲日官僚中饱私囊，等于承认了密约的自愿性，将彻底葬送美国在国联内对中国的最后一丝辩护机会。顾维钧在历史上面对追问，直言指出当时日军在山东强行驻军、设立民政署，中国政府是在军事威胁的无形枪口下被迫签署的‘临时性质’条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"承认是由于段祺瑞政府内部亲日官僚中饱私囊擅自签署，属于中国内部政务"},</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"坚称条约上的'欣然同意'是日本代表后期伪造篡改的，中国从未在字面上同意过"},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"直指中国政府深恐激生事端，是迫于军事压力而签的临时条约"},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"wusi_1_04",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"巴黎中国代表团驻地",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"陆征祥、顾维钧等全权代表",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月30日，三国领袖会议做出最终决定：为了保存新生的国际联盟，威尔逊被迫对日本妥协，正式决定将德国前在胶州及山东所有一切权利一概放弃，交与日本，并纳入《对德合约》第156-158条。面对这强权战胜公理的晴天霹雳，绝望的代表团第一时间做出了什么举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面对强权的背叛，屈辱的妥协只会彻底坐实山东的沦陷。5月3日，极度失望的中国代表团全体请辞，并请付惩戒，同时将外交失败的消息迅速电告北京。正是这封跨越重洋的绝望密电，瞬间引发了国内青年的热血洪流，成为五四运动的直接导火索。",</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"认为大局已定，为避免得罪英法美等大国，决定代表北京政府在合约草案上签字"},</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"全员极度失望，电告北京痛陈外交失败真相；同时5月3日代表团全体请辞以重责任"},</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"接受日本提出的‘半官方口头声明’，相信其未来会交还胶州主权的承诺并在合约上签字"},</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五四青年篇 - 事件二：北京街头游行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"wusi_2_01",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                                                # mission_id（对应事件二）</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                                     # chapter_name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"北京大学红楼 / 秘密据点",                         # 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"游行筹备组骨干",                                 # 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1919年5月3日晚，巴黎外交失败的密电传回国内，红楼彻夜长明。你们几位学生代表聚在油印机前，必须在天亮集会前印制出传单和游行口号。为了最快唤醒麻木的市民并直指卖国贼，你决定将哪一组口号作为主标语连夜赶印？",  # 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                                              # correct_decision_id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"‘外争主权，内除国贼’八个字是由罗家伦等人连夜拟定、最能凝聚全民族共识的灵魂口号。它既控诉了列强强权（外争主权），又直指北洋政府内的亲日派（内除国贼），瞬间引爆了全国民众的爱国热潮。",  #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                                      # 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"印制‘外争主权，内除国贼’、‘还我山东’、‘拒绝在和约上签字’"},</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"印制‘全面推翻北洋政府’、‘武装暴动’等激进政治口号"},</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"印制‘文明劝谏，请求大总统主持公道’的请愿书"},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"wusi_2_02",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"天安门广场",</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"游行队伍先锋",</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5月4日下午1时许，北京大学、北京高等师范学校等13所学校的3000多名学生冲破军警阻挠，齐聚天安门前。现场群情激愤，但此时大批北洋步军统领衙门的军警和暗探已经带着警棍和水龙包围了广场，气氛剑拔弩张。面对军警的驱散威胁，作为游行先锋，你该如何组织队伍？",</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此时若是直接与全副武装的军警发生大规模肉搏冲突，极易引发流血惨剧导致运动夭折；而若一哄而散，则前功尽弃。历史上的学生们选择了严密组织起来，面向现场维持秩序的军警和围观市民大声宣读《北京学生界宣言》，通过法理与爱国情感分化军警，争取市民同情，随后按计划开始全城大游行。",</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"畏惧军警的武力威胁，为了学生安全，下令队伍原地解散分头撤退"},</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"保持各校队列不乱，向现场军警宣读《北京学生界宣言》，展示爱国克制，随即展开全城游行"},</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"号召全体学生抢夺军警的武器，就地修筑防御工事，在天安门进行正面阵地战"},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"wusi_2_03",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"东交民巷使馆区西口",</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"学生纠察队队员",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游行队伍浩浩荡荡由前门向东交民巷（外国使馆区）挺进，准备向美国、英国等使馆递交抗议书。然而，负责把守西口的巡捕和北洋军警突然拉起铁丝网，以‘国际惯例及条约规定使馆区不准游行’为由，严厉拒绝学生队伍通行。面对这条屈辱的封锁线，队伍被迫滞留两个小时，局势开始失控。你认为此时应该怎么办？",</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强行冲击外国使馆区会直接引发严重的国际争端，给北洋政府武力镇压找到借口。当时学生代表在和巡捕严厉交涉两个多小时未果后，保持了极高的克制与智慧，决定‘改道绕行’，但队伍的愤怒在压抑中达到了顶峰，有人高喊：‘去找卖国贼算账！’，游行方向随即转向了赵家楼曹汝霖住宅。",</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"保持克制，派代表递交抗议书未果后，改道绕出使馆区，将游行目标转向惩办国内卖国贼"},</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"不顾后果，号召三千学生强行冲卡，打砸外国巡警并占领公使馆以宣泄愤怒"},</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"认为无法进入使馆区就是彻底失败，向军警上交所有标语，宣布结束今日行动"},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"wusi_2_04",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"北京街头 / 前往东城",</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"秘密情报传递员",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队伍调头向东城曹汝霖的住宅‘赵家楼’涌去。此时，街头到处都是骑马巡逻的北洋马队和密探，他们正在疯狂拦截抓捕落单的学生。你手里正握着一份决定接下来行动成败的各校联络暗号，前方街角突然出现了两个形迹可疑、身穿便衣的暗探正在审视你，你该如何脱身并将情报送达？",</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面对全城搜捕的暗探，任何慌张或盲目的正面接触都会导致情报泄露。最好的策略是伪装成普通市民或者买花、买报的路人，利用街头地形或围观群众的掩护，神不知鬼不觉地甩掉尾随，将暗号安全送达前线，为‘合围赵家楼’做好情报铺垫。",</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"拔腿就跑，试图凭借速度甩开暗探（极易引来更多军警围捕）"},</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"迎上去和暗探理论，大声宣讲爱国道理，试图感化他们（形同自投罗网）"},</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"神色自若地混入路边围观的黄包车夫和市民中，利用地形低调绕开，继续传送情报"},</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五四青年篇 - 事件三：火烧赵家楼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"wusi_3_01",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                                                # mission_id（对应事件三）</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                                     # chapter_name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"北京东城赵家楼（曹汝霖住宅）外",                   # 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"游行队伍先锋队员",                               # 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下午4时许，高喊着口号的三千多名学生合围了赵家楼。然而，这座卖国贼的宅邸大门紧闭，高墙耸立，里面甚至还有全副武装的北洋警察步枪上膛、严阵以待。队伍被堵在门外，情绪越发激愤。作为先锋，你该如何打破这个僵局，冲入赵家楼？",  # 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                                              # correct_decision_id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历史证明，曹家大门极为坚固，正面硬撞不仅难以突破，还会给警察开枪镇压的借口。当时，北京高等师范学校的学生数人（如匡互生等）绕到大门旁边的院墙，踩着同学的肩膀攀上高窗，打破窗玻璃跳入宅内，从内部拼死打开了大门，游行队伍才得以鱼贯而入。",  #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                                      # 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"号召全体学生正面用身体猛撞沉重的朱漆大门，试图强行突破"},</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"派敏捷的队员绕到侧面搭人梯，攀爬高窗打破玻璃，潜入内部从里面打开大门"},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"在门外原地静坐，等待曹汝霖自己出来面对学生公审"},</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"wusi_3_02",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"赵家楼大院内",</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"突击小组成员",</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大门被轰然打开，愤怒的学生如潮水般涌入大院。然而曹宅房间众多，曲折如迷宫，外交总长曹汝霖早已不知去向。就在大家四处搜寻时，你们在书房撞见了一个正试图从后门溜走、身穿中堂礼服的官员。经旁人指认，此人正是刚从日本回国、参与签署卖国密约的驻日公使章宗祥！面对这个撞到枪口上的国贼，你们该怎么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面对积起民愤的卖国贼，任何温和的抗议都已无法平息全中国积压的屈辱。历史上，高师学生匡互生、北京大学学生许德珩等人当场将驻日公使章宗祥拦截并痛加殴打，极大地宣泄了积压已久的民族愤恨，彰显了正义的惩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"礼貌地拦住他，要求他当场写下辞职信和道歉声明，然后放他离开"},</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"为了不把事情闹大，假装没看见，继续去寻找主人曹汝霖"},</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"痛惩国贼！协同愤怒的同学们一拥而上，将这个卖国贼当场拦截并痛加殴打"},</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"wusi_3_03",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"赵家楼曹氏卧室/客厅",</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"热血青年（如匡互生）",</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痛打了卖国贼，但北洋政府的大批荷枪实弹的军警正火速赶往赵家楼进行全城戒严，留给学生的时间不多了。此时，有学生在卧室内发现了日式煤油灯。为了彻底捣毁这个勾结日寇的汉奸巢穴，并向软弱的北洋政府发出最严厉的警告，你作为执火者，决定如何做出最后的抗争？",</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火烧赵家楼’是五四运动中最为决绝、最具有标志性的一幕。高师学生匡互生等人砸碎煤油灯，点燃了曹氏卧室的幔帐，大火瞬间蔓延。这一把火彻底烧毁了曹汝霖的巢穴，也彻底点燃了全中国反帝爱国的熊熊烈火，将运动推向了不可逆转的高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"砸碎日式煤油灯，点燃卧室幔帐，火烧赵家楼，用烈火给卖国贼和强权最严厉的警告！"},</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"将宅邸内的古玩字画和财物打包带走，作为学生运动的后续经费"},</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"在墙上用毛笔写下‘卖国求荣’四个大字后，下令全体同学迅速撤离"},</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"wusi_3_04",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"火光冲天的赵家楼废墟外",</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"被捕的学生骨干",</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浓烟滚滚，大火照亮了半个北京城。就在游行队伍准备撤离时，京师警察厅的步兵马队和军警赶到，挥舞着警棍进行暴力清场，当场逮捕了来不及撤离的许德珩等32名学生。你也是被捕的32人之一，被反绑着双手押向警车。面对高耸的军警监狱大门，你在黑暗中该抱有怎样的信念？",</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虽然第一批街头抗争的学生被捕入狱，但这绝不是结束。正如预料，三十二名学生被捕的消息瞬间传遍全国，不仅没有吓退民众，反而激起了全国范围的声援狂潮。这也为一个月后运动向工、商界蔓延，爆发更大规模的‘六三运动’埋下了火种！",</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"感到懊悔和绝望，认为学生力量太弱小，被捕意味着运动彻底失败"},</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"坚贞不屈！深信列强的暴行与同胞的鲜血，必将唤醒工、商等全社会更浩大的雷霆反击"},</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"在审讯中立刻向北洋军警供出其他学校的秘密据点，以换取自身的无罪释放"},</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五四青年篇 - 事件四：六三运动与全社会响应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"wusi_4_01",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                                                # mission_id（对应事件四）</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                                     # chapter_name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"北京街头 / 监狱临时关押点",                       # 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"街头演讲演说员",                                 # 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1919年6月3日，北洋政府不仅拒绝释放此前被捕的学生，反而出动大批军警，在北京街头疯狂逮捕了170多名进行爱国演讲的学生，甚至将北大法科礼堂临时改造成监狱！面对反动政府变本加厉的暴力镇压，作为未被捕的学生，你该如何应对这黑暗的‘六三惨案’？",  # 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                                              # correct_decision_id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反动军警的抓捕没有吓倒青年。6月4日，甚至有超过1000名学生主动走上街头演讲，‘自愿引诱军警逮捕’，把整个北京城变成了抗议的讲坛。这种视死如归的悲壮抗争，彻底激怒了全国各大城市的工人与商人，运动的暴风眼瞬间转移到了上海！",  #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                                      # 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"慑于军警的疯狂抓捕，决定暂停一切街头演讲，退回校园秘密集会"},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"无惧牢狱！组织更多学生前仆后继走上街头演讲，用‘自愿被捕’的悲壮唤醒全国民众"},</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"向步军统领衙门递交悔过书，请求北洋政府网开一面释放同学"},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"wusi_4_02",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"上海总商会办事处",</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"上海商界代表（如沈缦云）",</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6月5日，北京大规模逮捕学生的消息传到上海，全城震惊。作为上海的商界民族资本家，你深知如果任由政府倒行逆施，国家将彻底沦亡。但如果全市店铺关门罢市，不仅会蒙受巨大的经济损失，还会遭到帝国主义租界巡捕房的严厉制裁。站在历史关头，你如何抉择？",</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商界的‘罢市’给软弱的北洋政府带来了直接的财政与政治压力。6月5日当天，上海各大商铺、摊贩甚至连娱乐场所都纷纷贴出‘学生被捕，心痛罢市’、‘国亡台灭，何暇营业’的告示，万商云集的大上海瞬间变成了一座抗议的孤城，沉重打击了反动官僚的嚣张气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"毅然决定全面罢市！宁可蒙受巨大经济损失，也要贴出告示声援学生、抵抗强权"},</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"照常开门营业，但在商铺门口低调悬挂一面国旗，以此表达微弱的抗议"},</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"紧跟租界巡捕房的指令，严禁店员和商户讨论北京学运，确保买卖照常进行"},</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"wusi_4_03",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"上海江南制造局 / 沪宁铁路沿线",</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"产业工人代表",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商界罢市的同时，上海的工人阶级也发出了雷霆般的怒吼。江南制造局、商务印书馆、沪宁铁路等大批产业工人自发聚集。作为工人纠察队的骨干，你很清楚，工人若只是绝食抗议，根本无法切断北洋政府和列强的命脉。你决定采取什么行动，才能给反动统治者以致命的一击？",</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中国工人阶级在‘六三运动’中以独立的姿态登上了历史舞台！上海六七万产业工人、交通工人联合大罢工，直接瘫痪了长江流域的铁路运输和重要军工、航运生产。没有了工人的劳动，列强的商船无法靠岸，政府的军火无法运输，北洋政府在经济和交通命脉上被彻底‘掐住了脖子’！",</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"在工厂车间内举行和平的静坐和绝食，不耽误工厂的日常订单生产"},</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"向工厂主提出增加薪资和缩短工时的经济要求，将学运转化为劳资谈判"},</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"联合全市各行各业工人举行政治大罢工！切断铁路运输、码头装卸，全面瘫痪城市命脉"},</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"wusi_4_04",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"五四青年篇",</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"风暴中的上海南市街头",</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"上海‘三罢’联合纠察队",</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此时的上海，‘学、商、工’三界联合，运动达到了史无前例的广度。但北洋政府勾结了松沪护军使署，派出军队荷枪实弹上街，法租界和英美公爵的巡捕也开出装甲车，扬言要武力驱散集会、强迫商户开门。面对海啸般的群众和刺刀林立的反动武装，你认为如何做才能保证‘三罢’斗争坚持到底？",</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面对全社会的响应，最需要的就是铁一般的纪律，严防特务和地痞流氓借机打砸抢掠，给军警破坏运动留下口实。历史上的‘三罢’斗争展现了极高的组织性，学生和工人联合上街维持秩序，保护商铺，使得反动军警无从下手，最终迫使北洋政府的统治面临全面瘫痪的危机。",</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"号召群众直接用血肉之躯去冲击法国租界的巡捕房和装甲车"},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"组织严密的联合纠察队，严厉禁止打砸，维持街头秩序，保护罢市商铺，坚持非暴力而彻底的罢工"},</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"劝说工人和商人放弃抵抗，把斗争的希望重新寄托在地方军阀的同情上"},</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可继续添加更多题目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5,   # mission_id（对应事件id）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chapter_name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location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speaker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dialogue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correct_decision_id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json.dumps([  # 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 "label": "选项A", "title":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"b", "label": "选项B", "title":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"c", "label": "选项C", "title":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1 #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updated_total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d in data_list: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mapped_mid = mission_map.get((d[1], d[2]))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mapped_mid is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print(f"[seed] scenarios 未找到 mission 映射: chapter={d[1]} sort_order={d[2]} id={d[0]}")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mapped_mid = d[2]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scenarios (id,chapter_id,mission_id,chapter_name,location,speaker,dialogue,correct_decision_id,guidance,decisions_json,sort_order) VALUES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(d[0], d[1], mapped_mid, *d[3:])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scenarios SET mission_id = ? WHERE 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(mapped_mid, d[0], mapped_mid)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updated_total += db.execute("SELECT changes() as c").fetchone()["c"]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updated_total and updated_total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db.execute("DELETE FROM scenario_sessions")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20260531 fix: 修复scenarios表中mission_id错误的问题（mission_id应该对应missions表中的 id，而不是sort_order）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_repair_scenarios_mission_id(db):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scenarios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SET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FROM missions 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WHERE m.chapter_id = scenarios.chapter_id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AND m.sort_order = scenarios.mission_id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WHERE NOT EXISTS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FROM missions m2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WHERE m2.chapter_id = scenarios.chapter_id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AND m2.id = scenarios.mission_id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AND EXISTS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FROM missions 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WHERE m.chapter_id = scenarios.chapter_id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AND m.sort_order = scenarios.mission_id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changed = db.execute("SELECT changes() as c").fetchone()["c"]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changed and changed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db.execute("DELETE FROM scenario_sessions")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成就设定</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_seed_achievements(db):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data_list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("first_decision", "初次抉择", "完成第一次情景决策", "🤔", 50,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("ten_decisions", "决策达人", "累计完成10次决策", "🧠", 60,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("wusi_pioneer", "五四先锋", "完成五四爱国运动剧情", "🚩", 120, "wusi"),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("changzheng_warrior", "长征勇士", "完成长征剧情", "⛰️", 150, "changzheng"),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("kangri_warrior", "抗战英雄", "完成抗日战争剧情", "⚔️", 160, "kangri"),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("gaige_pioneer", "改革先行者", "完成改革开放剧情", "💡", 180, "gaige"),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("keji_builder", "科技强国", "完成科技强国剧情", "🚀", 200, "keji"),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("xiangcun_builder", "乡村振兴", "完成乡村振兴剧情", "🌾", 220, "xiangcun"),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("all_chapters_completed", "所有章节完成", "完成所有章节", "✅", 400,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d in data_list: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achievements_def (id,title,description,icon,points,chapter) VALUES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if __name__ == "__main__":</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seed_all()# -*- coding: utf-8 -*-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Author: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Date: 2026-05-20 08:50:22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LastEditors: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LastEditTime: 2026-05-31 09:51:14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FilePath:  backend\database.py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Description: 高校思政情景化互动学习平台——数据库连接和初始化</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Copyright (c) 2026 by  海南外国语职业学院, All Rights Reserved.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sqlite3  # 使用轻量化的数据库-sqlite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DB_PATH = os.path.join(os.path.dirname(__file__), "game.db")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"""数据库连接"""</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 = sqlite3.connect(DB_PATH)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conn.row_factory = sqlite3.Row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conn.execute("PRAGMA journal_mode=WAL")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conn.execute("PRAGMA foreign_keys=ON")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conn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init_db():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"""初始化数据库"""</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schema_path = os.path.join(os.path.dirname(__file__), "schema.sql")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with open(schema_path, "r", encoding="utf-8") as f:</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conn.executescript(f.read())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conn.close()# -*- coding: utf-8 -*-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Author: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Date: 2026-05-20 08:50:22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LastEditors: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LastEditTime: 2026-05-31 09:43:32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FilePath:  backend\main.py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Description: 高校思政情景化互动学习平台——后端主程序</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Copyright (c) 2026 by 海南外国语职业学院, All Rights Reserved.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fastapi import FastAPI, Path, Depends, HTTPException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fastapi.middleware.cors import CORSMiddleware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pydantic import BaseModel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database import init_db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session import get_current_user, get_optional_user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models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 = FastAPI(title="高校思政情景化互动学习平台")</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app.add_middleware(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CORSMiddleware,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allow_origins=["*"],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allow_credentials=True,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allow_methods=["*"],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allow_headers=["*"],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@app.on_event("startup")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startup():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init_db()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data.seed_all()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users = models.get_all_users()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u in users: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models.repair_user_progress(u["id"])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except Exception as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print(f"[startup] 修复用户进度时出错: {e}")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请求体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class LoginBody(BaseModel):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str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password: str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class RegisterBody(BaseModel):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str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password: str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class DecisionBody(BaseModel):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decisionId: str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chapterId: str =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missionId: int =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scenarioId: str =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认证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@app.post("/api/user/register")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register(body: RegisterBody):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len(body.nickname) &lt; 2 or len(body.password) &lt; 4:</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400, "message": "昵称至少2位，密码至少4位"}</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models.create_user(body.nickname, body.password)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400, "message": "注册失败，昵称可能已存在"}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"code":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user["nickname"],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"level": user["level"],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 user["exp"],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user["token"]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@app.post("/api/user/login")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login(body: LoginBody):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models.login_user(body.nickname, body.password)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401, "message": "昵称或密码错误"}</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"code":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user["nickname"],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"level": user["level"],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 user["exp"],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user["token"]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@app.get("/api/user/info")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get_user_info(user=Depends(get_current_user)):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"code":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user["nickname"],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"level": user["level"],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 user["exp"],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"achievementPoints": user["achievement_points"]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岛屿（篇章）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get_islands(user=Depends(get_current_user)):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islands = models.get_islands_for_user(user["id"])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章节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@app.get("/api/chapters/{chapter_id}")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get_chapter(chapter_id: str = Path(..., description="章节ID"), 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 = models.get_chapter_data_for_user(user["id"],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404, "message": "章节不存在"}</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场景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@app.get("/api/scenario/{chapter_id}")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get_scenario(chapter_id: str = Path(..., description="章节ID"), mission_id: int = None, 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 session = models.get_scenario_for_session(user["id"],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result is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session is not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{"completed": True, "activeMission": mission_id, "message": "该事件的所有题目已完成"}}</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404, "message": "该事件暂无题目数据"}</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scenario = result["scenario"]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active_mission = models.get_active_mission(user["id"],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{**scenario, "activeMission": active_mission, "current": result["current"], "total": result["total"]}}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400, "message": "缺少必要参数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@app.post("/api/scenario/decide")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submit_decision(body: DecisionBody,chapter_id: str = None,mission_id: int = None,user=Depends(get_current_user)):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cid = body.chapterId or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mid = body.missionId or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all([cid,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400, "message": "缺少必要参数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 session = models.get_scenario_for_session(user["id"], cid,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result is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400, "message": "当前没有可用题目"}</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scenario = result["scenario"]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correct_id = scenario.get("correct_decision_id",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is_correct = (body.decisionId == correct_id)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guidance = scenario.get("guidance", "") if not is_correct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models.record_decision(user["id"], cid, mid, body.scenarioId or cid, body.decisionId, 1 if is_correct else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session_completed = models.is_session_completed(user["id"], cid,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mission_completed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chapter_completed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all_chapters_completed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next_scenario =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session_completed: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models.complete_mission(user["id"], cid,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mission_completed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mission_exp = models.get_mission_exp(mid)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models.update_user_exp(user["id"], mission_exp)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models.check_and_unlock_achievements(user["id"],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cp = models.get_user_chapter_progress(user["id"],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chapter_completed = cp["completedCount"] &gt;= cp["totalCount"] and cp["totalCount"]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chapter_completed: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all_chapters_completed = models.are_all_chapters_completed(user["id"])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session_completed: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next_scenario, _ = models.get_scenario_for_session(user["id"], cid, mid)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"code":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"data":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"isCorrect": is_correct,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"correctDecisionId": correct_id,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"guidance": guidance,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"sessionCompleted": session_completed,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"missionCompleted": mission_completed,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"chapterCompleted": chapter_completed,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"allChaptersCompleted": all_chapters_completed,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"nextScenario": next_scenario["scenario"] if next_scenario else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"expGained": models.get_mission_exp(mid) if session_completed else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"message": "回答正确！" if is_correct else "选择不正确，请参考提示"</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成就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get_achievements(user=Depends(get_current_user)):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models.get_user_achievements(user["id"])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排行榜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ranking = models.get_ranking()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@app.get("/api/user/rank")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get_my_rank(user=Depends(get_current_user)):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rank = models.get_user_rank(user["id"])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{"code": 0, "data": 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if __name__ == "__main__":</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import uvicorn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uvicorn.run(app, host="0.0.0.0", port=8000)# -*- coding: utf-8 -*-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Author: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Date: 2026-05-20 08:50:22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LastEditors: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LastEditTime: 2026-05-31 09:46:46</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FilePath:  backend\models.py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Description: 高校思政情景化互动学习平台——后端数据模型和数据库操作</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Copyright (c) 2026 by  海南外国语职业学院, All Rights Reserved.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hashlib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random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sqlite3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import uuid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database import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_hash_password(password):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hashlib.sha256(password.encode()).hexdigest()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_generate_token():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uuid.uuid4().hex</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用户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create_user(nickname, 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INTO users (nickname, password_hash, token) VALUES (?,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_hash_password(password), _generate_token())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 cur.lastrowid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db.execute("SELECT * FROM users WHERE id = ?", (user_id,)).fetchone()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login_user(nickname, 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users WHERE nickname = ? AND password_hash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(nickname, _hash_password(password))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new_token = _generate_token()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db.execute("UPDATE users SET token = ? WHERE id = ?", (new_token, row["id"]))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db.execute("SELECT * FROM users WHERE id = ?", (row["id"],)).fetchone()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get_user_by_token(token):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db.execute("SELECT * FROM users WHERE token = ?", (token,)).fetchone()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get_user_by_id(user_id):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db.execute("SELECT * FROM users WHERE id = ?", (user_id,)).fetchone()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update_user_exp(user_id, exp_add):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db.execute("SELECT * FROM users WHERE id = ?", (user_id,)).fetchone()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new_exp = user["exp"] + exp_add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new_level = max(1, new_exp // 300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db.execute("UPDATE users SET exp = ?, level = ? WHERE id = ?", (new_exp, new_level,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{"exp": new_exp, "level": new_level}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add_achievement_points(user_id, points):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users SET achievement_points = achievement_points + ? WHERE 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(points,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get_all_users():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id, nickname, level, exp FROM users ORDER BY exp DESC"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游戏内容（从数据库读取）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_get_all_islands():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db.execute("SELECT * FROM islands ORDER BY sort_order").fetchall()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_get_all_chapters():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db.execute("SELECT * FROM chapters ORDER BY sort_order").fetchall()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_get_chapter_by_id(chapter_id):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db.execute("SELECT * FROM chapters WHERE id = ?", (chapter_id,)).fetchone()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dict(row) if row else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_get_missions(chapter_id):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missions WHERE chapter_id = ? ORDER BY sort_order",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_get_all_missions():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db.execute("SELECT * FROM missions ORDER BY chapter_id, sort_order").fetchall()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_get_scenarios_by_mission(chapter_id,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scenarios WHERE chapter_id = ? AND mission_id = ? ORDER BY sort_order",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row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 = dict(row)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d["decisions"] = json.loads(d["decisions_json"]) if d.get("decisions_json")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del d["decisions_json"]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result.append(d)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result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_pick_random_questions(scenarios, min_q=2, max_q=3):</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返回所有题目，不随机抽取</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scenarios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get_or_create_scenario_session(user_id,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existing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scenario_sessions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existing: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 dict(existing),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"is_new":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all_scenarios = _get_scenarios_by_mission(chapter_id,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all_scenarios: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picked = _pick_random_questions(all_scenarios)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question_ids = json.dumps([s["id"] for s in picked])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INTO scenario_sessions (user_id, chapter_id, mission_id, question_ids, answered_index) VALUES (?, ?, ?,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 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session_row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scenario_sessions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 dict(session_row),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"is_new":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get_scenario_for_session(user_id,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session_data = get_or_create_scenario_session(user_id,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session_data:</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 = session_data["session"]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question_ids = json.loads(session["question_ids"])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answered_index = session["answered_index"]</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answered_index &gt;= len(question_ids):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 session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current_qid = question_ids[answered_index]</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db.execute("SELECT * FROM scenarios WHERE id = ?", (current_qid,)).fetchone()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 session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 = dict(row)</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d["decisions"] = json.loads(d["decisions_json"]) if d.get("decisions_json")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del d["decisions_json"]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 = len(question_ids)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{"scenario": d, "current": answered_index + 1, "total": total}, session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用户进度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_init_user_progress(user_id,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missions = _get_missions(chapter_id)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m in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status = 'active' if m["sort_order"] == 1 else 'locked'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OR IGNORE INTO user_progress (user_id, chapter_id, mission_id, status) VALUES (?, ?,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m["id"], status)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ensure_user_progress(user_id,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existing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as cnt FROM user_progress WHERE user_id = ? AND chapter_id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existing["cnt"]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_init_user_progress(user_id,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get_user_chapter_progress(user_id,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mission_id, status, completed_at FROM user_progress WHERE user_id = ? AND chapter_id = ? ORDER BY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completed = sum(1 for r in rows if r["status"] == "completed")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 = len(rows)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{"completedCount": completed, "totalCount": total, "missions":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complete_mission(user_id,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user_progress SET status = 'completed', completed_at = datetime('now','localtime')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unlock_next_mission(user_id,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unlock_next_mission(user_id, chapter_id, current_mission_id):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next_m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mission_id FROM user_progress WHERE user_id = ? AND chapter_id = ? AND status = 'locked' AND mission_id &gt; ? ORDER BY mission_id LIMIT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current_mission_id)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next_m:</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user_progress SET status = 'active'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next_m["mission_id"])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next_m["mission_id"]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get_active_mission(user_id,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mission_id FROM user_progress WHERE user_id = ? AND chapter_id = ? AND status = 'active' ORDER BY mission_id LIMIT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row["mission_id"] if row else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repair_user_progress(user_id):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DISTINCT chapter_id FROM user_progress WHERE user_id = ?",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ch in chapters: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cid = ch["chapter_id"]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mission_id, status FROM user_progress WHERE user_id = ? AND chapter_id = ? ORDER BY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found_active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m in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m["status"] == "completed":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pass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elif m["status"] == "active" and not found_active: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found_active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user_progress SET status = 'locked'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cid, m["mission_id"])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found_active and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first_non_completed =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m in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m["status"] != "completed":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first_non_completed = m["mission_id"]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break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first_non_completed: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user_progress SET status = 'active'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cid, first_non_completed)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岛屿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get_islands_for_user(user_id):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db_islands = _get_all_islands()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all_chapters = {c["id"]: c for c in _get_all_chapters()}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real_descriptions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"wusi": "跨越万水千山，你已见证信仰的力量",</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"changzheng": "热血与觉醒，正在书写属于你的篇章",</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"gaige": "春风吹过神州，改革的浪潮激荡人心",</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"keji": "星辰大海的征途，科技铸就强国之梦",</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"xiangcun": "沃野千里，希望的田野上绽放新篇章",</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"kangri": "抗日战争，中国历史上的重要事件",</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island in db_islands: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cid = island["id"]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cp = get_user_chapter_progress(user_id,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completed = cp.get("completedCount",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 = cp.get("totalCount",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progress = round(completed / total * 100) if total &gt; 0 else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completed == total and total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status = "completed"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elif completed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status = "active"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prev_completed = _check_previous_chapter_completed(user_id,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status = "active" if prev_completed else "locked"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 = all_chapters.get(cid,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desc = real_descriptions.get(cid, island["description"]) if status != "locked" else island["description"]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result.append({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island["id"],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"name": island["name"],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"iconEmoji": island["icon_emoji"],</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"iconBg": island["icon_bg"],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island["achievements"],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"desc": desc,</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"position": island["position"],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"highlighted": bool(island["highlighted"]),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"bgImage": island["bg_image"],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"progress": progress,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"status": status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result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_check_previous_chapter_completed(user_id,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chapter_order = ["wusi", "changzheng", "kangri", "gaige", "keji", "xiangcun"]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chapter_id not in chapter_order: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idx = chapter_order.index(chapter_id)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idx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prev_id = chapter_order[idx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cp = get_user_chapter_progress(user_id, prev_id)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cp["completedCount"] &gt;= cp["totalCount"] and cp["totalCount"] &gt;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are_all_chapters_completed(user_id):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chapter_order = ["wusi", "changzheng", "kangri", "gaige", "keji", "xiangcun"]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cid in chapter_order: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cp = get_user_chapter_progress(user_id, cid)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cp["completedCount"] &lt; cp["totalCount"] or cp["totalCount"] == 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章节数据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get_chapter_achievements(user_id,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achievements_def WHERE chapter =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ach in 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unlocked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1 FROM user_achievements WHERE user_id = ? AND achievement_id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ach["id"])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ach["unlocked"] = bool(unlocked)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get_chapter_total_exp(chapter_id):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COALESCE(SUM(exp), 0) as total FROM missions WHERE chapter_id =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row["total"]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get_chapter_data_for_user(user_id,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 = _get_chapter_by_id(chapter_id)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chapter: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ensure_user_progress(user_id,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missions = _get_missions(chapter_id)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progress = get_user_chapter_progress(user_id,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mission_status_map = {r["mission_id"]: r["status"] for r in progress["missions"]}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merged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m in missions: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merged.append({**m, "status": mission_status_map.get(m["id"], "locked")})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completed_count = progress["completedCount"]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total_count = progress["totalCount"]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 get_chapter_achievements(user_id,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totalExp = get_chapter_total_exp(chapter_id)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"name": chapter["name"],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"tag": chapter["tag"],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"duration": chapter["duration"],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"medals": chapter["medals"],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"intro": chapter["intro"],</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"completionRate": chapter["completion_rate"],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"totalScore": chapter["total_score"],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"heroGradient": chapter["hero_gradient"]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"missions": merged,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"achievements": 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"totalExp": totalExp,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"completedCount": completed_count,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"totalCount": total_count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get_mission_exp(mission_id):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 = db.execute("SELECT exp FROM missions WHERE id = ?", (mission_id,)).fetchone()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row["exp"] if row else 50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场景与决策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record_decision(user_id, chapter_id, mission_id, scenario_id, decision_id, is_correct):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INTO user_decisions (user_id, chapter_id, mission_id, scenario_id, decision_id, is_correct) VALUES (?, ?, ?, ?,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 scenario_id, decision_id, is_correct)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scenario_sessions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session and is_correct: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new_index = session["answered_index"] + 1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"UPDATE scenario_sessions SET answered_index = ? WHERE 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(new_index, session["id"])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session is not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is_session_completed(user_id,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session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 FROM scenario_sessions WHERE user_id = ? AND chapter_id = ? AND mission_id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chapter_id, mission_id)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session: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question_ids = json.loads(session["question_ids"])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session["answered_index"] &gt;= len(question_ids)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 成就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_get_achievements():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db.execute("SELECT * FROM achievements_def").fetchall()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check_and_unlock_achievements(user_id, chapter_id=None):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get_user_by_id(user_id)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progress = get_user_chapter_progress(user_id, chapter_id) if chapter_id else {"completedCount": 0, "totalCount":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all_achievements = _get_achievements()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decision_count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as cnt FROM user_decisions WHERE user_id = ?",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).fetchone()["cnt"]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unlocked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ach in all_achievements: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should_unlock = False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ach["id"] == "first_decision" and decision_count &gt;= 1:</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should_unlock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elif ach["id"] == "ten_decisions" and decision_count &gt;= 10: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should_unlock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elif ach["chapter"] and ach["chapter"] == chapter_id: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progress["completedCount"] &gt;= progress["totalCount"]: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should_unlock = True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should_unlock: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"INSERT INTO user_achievements (user_id, achievement_id) VALUES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 ach["id"])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db.commit()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unlocked.append(ach)</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except sqlite3.IntegrityError: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pass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unlocked: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total_points = sum(ach["points"] for ach in unlocked)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add_achievement_points(user_id, total_points)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else: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unlocked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except: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raise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get_user_achievements(user_id):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achievement_id, unlocked_at FROM user_achievements WHERE user_id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unlocked_ids = {r["achievement_id"]: r["unlocked_at"]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all_achievements = _get_achievements()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for ach in all_achievements: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is_unlocked = ach["id"] in unlocked_ids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result.append({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"id": ach["id"],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"title": ach["title"],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"desc": ach["description"],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"icon": ach["icon"],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"points": ach["points"],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"chapter": ach["chapter"],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"unlocked": is_unlocked,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"date": unlocked_ids.get(ach["id"], "")[:10] if is_unlocked else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result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get_ranking():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rows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u.id, u.nickname, u.level, u.exp, u.achievement_points,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FROM user_achievements ua WHERE ua.user_id = u.id) as achievement_count,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FROM user_progress up WHERE up.user_id = u.id AND up.status = 'completed') as mission_count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"FROM users u ORDER BY u.exp DESC LIMIT 50"</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).fetchall()</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[dict(r) for r in rows]</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get_user_rank(user_id):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 = get_db()</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try: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u.id, u.nickname, u.level, u.exp, u.achievement_points,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FROM user_achievements ua WHERE ua.user_id = u.id) as achievement_count,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FROM user_progress up WHERE up.user_id = u.id AND up.status = 'completed') as mission_count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"FROM users u WHERE u.id = ?", (user_id,)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rank = db.execute(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"SELECT COUNT(*) + 1 as rank FROM users WHERE exp &gt; ?", (user['exp'],)</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).fetchone()['rank']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{**dict(user), 'rank': rank}</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finally: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db.close()# -*- coding: utf-8 -*-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Author: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Date: 2026-05-20 08:50:22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LastEditors: haidong</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LastEditTime: 2026-05-31 09:48:12</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FilePath:  backend\session.py</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Description: 高校思政情景化互动学习平台——用户会话管理</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Copyright (c) 2026 by  海南外国语职业学院, All Rights Reserved.</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fastapi import Request, HTTPException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from models import get_user_by_token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get_current_user(request: Request):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 request.headers.get("Authorization", "").replace("Bearer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 request.cookies.get("token",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raise HTTPException(status_code=401, detail="未登录")</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user = get_user_by_token(token)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raise HTTPException(status_code=401, detail="Token无效或已过期")</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user</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def get_optional_user(request: Request):</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 request.headers.get("Authorization", "").replace("Bearer ",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token = request.cookies.get("token", "")</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if not token:</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None</w:t>
      </w:r>
      <w:r>
        <w:rPr>
          <w:rFonts w:hint="eastAsia" w:ascii="Times New Roman" w:hAnsi="Times New Roman" w:eastAsia="宋体" w:cs="Arial"/>
          <w:sz w:val="21"/>
          <w:szCs w:val="21"/>
          <w:lang w:val="en-US" w:eastAsia="zh-CN"/>
        </w:rPr>
        <w:br w:type="textWrapping"/>
      </w:r>
      <w:r>
        <w:rPr>
          <w:rFonts w:hint="eastAsia" w:ascii="Times New Roman" w:hAnsi="Times New Roman" w:eastAsia="宋体" w:cs="Arial"/>
          <w:sz w:val="21"/>
          <w:szCs w:val="21"/>
          <w:lang w:val="en-US" w:eastAsia="zh-CN"/>
        </w:rPr>
        <w:t>    return get_user_by_token(token)</w:t>
      </w:r>
    </w:p>
    <w:sectPr>
      <w:headerReference r:id="rId3" w:type="default"/>
      <w:footerReference r:id="rId5" w:type="default"/>
      <w:headerReference r:id="rId4" w:type="even"/>
      <w:pgSz w:w="11906" w:h="16838"/>
      <w:pgMar w:top="1304" w:right="1797" w:bottom="1304" w:left="1797" w:header="851" w:footer="992" w:gutter="0"/>
      <w:lnNumType w:countBy="1" w:restart="continuous"/>
      <w:pgNumType w:fmt="decimal"/>
      <w:cols w:space="720" w:num="1"/>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1"/>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Unifont">
    <w:altName w:val="Cambria"/>
    <w:panose1 w:val="00000000000000000000"/>
    <w:charset w:val="00"/>
    <w:family w:val="roman"/>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Lohit Devanagari">
    <w:altName w:val="Times New Roman"/>
    <w:panose1 w:val="00000000000000000000"/>
    <w:charset w:val="00"/>
    <w:family w:val="roman"/>
    <w:pitch w:val="default"/>
    <w:sig w:usb0="00000000" w:usb1="00000000" w:usb2="00000000" w:usb3="00000000" w:csb0="00040001" w:csb1="00000000"/>
  </w:font>
  <w:font w:name="Liberation Sans">
    <w:altName w:val="Arial"/>
    <w:panose1 w:val="00000000000000000000"/>
    <w:charset w:val="01"/>
    <w:family w:val="swiss"/>
    <w:pitch w:val="default"/>
    <w:sig w:usb0="00000000" w:usb1="00000000" w:usb2="00000000" w:usb3="00000000" w:csb0="00040001" w:csb1="00000000"/>
  </w:font>
  <w:font w:name="Noto Sans CJK SC">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Liberation Mono">
    <w:altName w:val="Courier New"/>
    <w:panose1 w:val="00000000000000000000"/>
    <w:charset w:val="01"/>
    <w:family w:val="modern"/>
    <w:pitch w:val="default"/>
    <w:sig w:usb0="00000000" w:usb1="00000000" w:usb2="00000000" w:usb3="00000000" w:csb0="00040001" w:csb1="00000000"/>
  </w:font>
  <w:font w:name="DejaVu Sans Mono">
    <w:altName w:val="Arial"/>
    <w:panose1 w:val="00000000000000000000"/>
    <w:charset w:val="01"/>
    <w:family w:val="modern"/>
    <w:pitch w:val="default"/>
    <w:sig w:usb0="00000000" w:usb1="00000000" w:usb2="00000000"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30049">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8927E8">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48927E8">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7BC81">
    <w:pPr>
      <w:pStyle w:val="7"/>
      <w:ind w:right="0"/>
      <w:rPr>
        <w:rFonts w:hint="default" w:eastAsia="等线"/>
        <w:sz w:val="20"/>
        <w:szCs w:val="20"/>
        <w:lang w:val="en-US" w:eastAsia="zh-CN"/>
      </w:rPr>
    </w:pPr>
    <w:r>
      <w:rPr>
        <w:rFonts w:hint="eastAsia"/>
        <w:sz w:val="20"/>
        <w:szCs w:val="20"/>
        <w:lang w:val="en-US" w:eastAsia="zh-CN"/>
      </w:rPr>
      <w:t>高校思政情景化互动学习平台V1.0 源程序</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41460">
    <w:pPr>
      <w:pStyle w:val="7"/>
      <w:ind w:right="360"/>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66040" cy="153670"/>
              <wp:effectExtent l="0" t="0" r="0" b="0"/>
              <wp:wrapSquare wrapText="bothSides"/>
              <wp:docPr id="1" name="ææ¬æ¡ 1"/>
              <wp:cNvGraphicFramePr/>
              <a:graphic xmlns:a="http://schemas.openxmlformats.org/drawingml/2006/main">
                <a:graphicData uri="http://schemas.microsoft.com/office/word/2010/wordprocessingShape">
                  <wps:wsp>
                    <wps:cNvSpPr txBox="1"/>
                    <wps:spPr>
                      <a:xfrm>
                        <a:off x="0" y="0"/>
                        <a:ext cx="66040" cy="153670"/>
                      </a:xfrm>
                      <a:prstGeom prst="rect">
                        <a:avLst/>
                      </a:prstGeom>
                      <a:noFill/>
                      <a:ln>
                        <a:noFill/>
                      </a:ln>
                    </wps:spPr>
                    <wps:txbx>
                      <w:txbxContent>
                        <w:p w14:paraId="42EA6855">
                          <w:pPr>
                            <w:pStyle w:val="7"/>
                            <w:rPr>
                              <w:rStyle w:val="11"/>
                            </w:rPr>
                          </w:pPr>
                          <w:r>
                            <w:fldChar w:fldCharType="begin"/>
                          </w:r>
                          <w:r>
                            <w:rPr>
                              <w:rStyle w:val="11"/>
                            </w:rPr>
                            <w:instrText xml:space="preserve">PAGE  </w:instrText>
                          </w:r>
                          <w:r>
                            <w:fldChar w:fldCharType="separate"/>
                          </w:r>
                          <w:r>
                            <w:rPr>
                              <w:rStyle w:val="11"/>
                            </w:rPr>
                            <w:t xml:space="preserve"> </w:t>
                          </w:r>
                          <w:r>
                            <w:fldChar w:fldCharType="end"/>
                          </w:r>
                        </w:p>
                      </w:txbxContent>
                    </wps:txbx>
                    <wps:bodyPr wrap="none" lIns="0" tIns="0" rIns="0" bIns="0" upright="1">
                      <a:spAutoFit/>
                    </wps:bodyPr>
                  </wps:wsp>
                </a:graphicData>
              </a:graphic>
            </wp:anchor>
          </w:drawing>
        </mc:Choice>
        <mc:Fallback>
          <w:pict>
            <v:shape id="ææ¬æ¡ 1" o:spid="_x0000_s1026" o:spt="202" type="#_x0000_t202" style="position:absolute;left:0pt;margin-top:0pt;height:12.1pt;width:5.2pt;mso-position-horizontal:right;mso-position-horizontal-relative:margin;mso-wrap-distance-bottom:0pt;mso-wrap-distance-left:0pt;mso-wrap-distance-right:0pt;mso-wrap-distance-top:0pt;mso-wrap-style:none;z-index:251659264;mso-width-relative:page;mso-height-relative:page;" filled="f" stroked="f" coordsize="21600,21600" o:gfxdata="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&#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wbezvQAAAAAwEAAA8AAAAAAAAAAQAgAAAAIgAAAGRy&#10;cy9kb3ducmV2LnhtbFBLAQIUABQAAAAIAIdO4kAF183L1AEAAJ8DAAAOAAAAAAAAAAEAIAAAAB8B&#10;AABkcnMvZTJvRG9jLnhtbFBLBQYAAAAABgAGAFkBAABlBQAAAAA=&#10;">
              <v:fill on="f" focussize="0,0"/>
              <v:stroke on="f"/>
              <v:imagedata o:title=""/>
              <o:lock v:ext="edit" aspectratio="f"/>
              <v:textbox inset="0mm,0mm,0mm,0mm" style="mso-fit-shape-to-text:t;">
                <w:txbxContent>
                  <w:p w14:paraId="42EA6855">
                    <w:pPr>
                      <w:pStyle w:val="7"/>
                      <w:rPr>
                        <w:rStyle w:val="11"/>
                      </w:rPr>
                    </w:pPr>
                    <w:r>
                      <w:fldChar w:fldCharType="begin"/>
                    </w:r>
                    <w:r>
                      <w:rPr>
                        <w:rStyle w:val="11"/>
                      </w:rPr>
                      <w:instrText xml:space="preserve">PAGE  </w:instrText>
                    </w:r>
                    <w:r>
                      <w:fldChar w:fldCharType="separate"/>
                    </w:r>
                    <w:r>
                      <w:rPr>
                        <w:rStyle w:val="11"/>
                      </w:rPr>
                      <w:t xml:space="preserve"> </w:t>
                    </w:r>
                    <w:r>
                      <w:fldChar w:fldCharType="end"/>
                    </w:r>
                  </w:p>
                </w:txbxContent>
              </v:textbox>
              <w10:wrap type="squar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C85"/>
    <w:rsid w:val="0001578D"/>
    <w:rsid w:val="0009007A"/>
    <w:rsid w:val="000A410B"/>
    <w:rsid w:val="000C0BE4"/>
    <w:rsid w:val="00122351"/>
    <w:rsid w:val="00130E94"/>
    <w:rsid w:val="00150CBE"/>
    <w:rsid w:val="001757A2"/>
    <w:rsid w:val="001F0C85"/>
    <w:rsid w:val="0022724E"/>
    <w:rsid w:val="00282B48"/>
    <w:rsid w:val="00295ECB"/>
    <w:rsid w:val="00296823"/>
    <w:rsid w:val="00354D42"/>
    <w:rsid w:val="0037635C"/>
    <w:rsid w:val="00417A8C"/>
    <w:rsid w:val="00443D3E"/>
    <w:rsid w:val="0044621C"/>
    <w:rsid w:val="00446974"/>
    <w:rsid w:val="004860F8"/>
    <w:rsid w:val="004B7116"/>
    <w:rsid w:val="00565668"/>
    <w:rsid w:val="0057257D"/>
    <w:rsid w:val="00586BDF"/>
    <w:rsid w:val="007157EC"/>
    <w:rsid w:val="00760553"/>
    <w:rsid w:val="00761A91"/>
    <w:rsid w:val="007A1361"/>
    <w:rsid w:val="007E0F1C"/>
    <w:rsid w:val="00813CE5"/>
    <w:rsid w:val="00863C15"/>
    <w:rsid w:val="008B3F5B"/>
    <w:rsid w:val="00901658"/>
    <w:rsid w:val="00987AB6"/>
    <w:rsid w:val="009A502D"/>
    <w:rsid w:val="009F5AE3"/>
    <w:rsid w:val="00A31E8F"/>
    <w:rsid w:val="00A3658D"/>
    <w:rsid w:val="00AA39E8"/>
    <w:rsid w:val="00AF4736"/>
    <w:rsid w:val="00B328E0"/>
    <w:rsid w:val="00B817C1"/>
    <w:rsid w:val="00BC5741"/>
    <w:rsid w:val="00BD1BE6"/>
    <w:rsid w:val="00C42A5E"/>
    <w:rsid w:val="00CA05C8"/>
    <w:rsid w:val="00CA21B9"/>
    <w:rsid w:val="00CB2570"/>
    <w:rsid w:val="00CC7E5C"/>
    <w:rsid w:val="00CD3652"/>
    <w:rsid w:val="00D1151E"/>
    <w:rsid w:val="00D21AF6"/>
    <w:rsid w:val="00D944D8"/>
    <w:rsid w:val="00D9774D"/>
    <w:rsid w:val="00DA0EB4"/>
    <w:rsid w:val="00E02D16"/>
    <w:rsid w:val="00E11DE4"/>
    <w:rsid w:val="00E56D66"/>
    <w:rsid w:val="00E636BE"/>
    <w:rsid w:val="00E90B2F"/>
    <w:rsid w:val="00EC542C"/>
    <w:rsid w:val="00ED28B7"/>
    <w:rsid w:val="00F96DC7"/>
    <w:rsid w:val="00FC53B1"/>
    <w:rsid w:val="00FD4854"/>
    <w:rsid w:val="015654C1"/>
    <w:rsid w:val="02031F61"/>
    <w:rsid w:val="029B1497"/>
    <w:rsid w:val="02FA25DD"/>
    <w:rsid w:val="05056E87"/>
    <w:rsid w:val="063B24ED"/>
    <w:rsid w:val="08875902"/>
    <w:rsid w:val="08D45214"/>
    <w:rsid w:val="091A161A"/>
    <w:rsid w:val="0BD30E28"/>
    <w:rsid w:val="0C451138"/>
    <w:rsid w:val="0D2C5A88"/>
    <w:rsid w:val="0DBE5C9C"/>
    <w:rsid w:val="0FA3283A"/>
    <w:rsid w:val="0FC02B2E"/>
    <w:rsid w:val="10392996"/>
    <w:rsid w:val="106C2D6C"/>
    <w:rsid w:val="13C301AE"/>
    <w:rsid w:val="15001CD4"/>
    <w:rsid w:val="155D798B"/>
    <w:rsid w:val="15610299"/>
    <w:rsid w:val="17B374D2"/>
    <w:rsid w:val="18286766"/>
    <w:rsid w:val="18EA313F"/>
    <w:rsid w:val="19631115"/>
    <w:rsid w:val="19C25ACC"/>
    <w:rsid w:val="1A0748DD"/>
    <w:rsid w:val="1C2A3ADB"/>
    <w:rsid w:val="1E512233"/>
    <w:rsid w:val="21B6530B"/>
    <w:rsid w:val="22D57D28"/>
    <w:rsid w:val="23425BAE"/>
    <w:rsid w:val="25513E86"/>
    <w:rsid w:val="27C34DDE"/>
    <w:rsid w:val="2BF428B1"/>
    <w:rsid w:val="2C5A785E"/>
    <w:rsid w:val="2C694189"/>
    <w:rsid w:val="2C6D3C9C"/>
    <w:rsid w:val="2D207DBC"/>
    <w:rsid w:val="2E333E1D"/>
    <w:rsid w:val="314952AE"/>
    <w:rsid w:val="32B51EF8"/>
    <w:rsid w:val="33E11A95"/>
    <w:rsid w:val="34164F91"/>
    <w:rsid w:val="36E6780C"/>
    <w:rsid w:val="38C26BC9"/>
    <w:rsid w:val="39A3161D"/>
    <w:rsid w:val="3B3C6E98"/>
    <w:rsid w:val="3CF967CC"/>
    <w:rsid w:val="3DA64CAA"/>
    <w:rsid w:val="40471D3E"/>
    <w:rsid w:val="41C15399"/>
    <w:rsid w:val="43DA0BC1"/>
    <w:rsid w:val="4533014C"/>
    <w:rsid w:val="45AB64F8"/>
    <w:rsid w:val="480C061B"/>
    <w:rsid w:val="4A256B30"/>
    <w:rsid w:val="4C294AB3"/>
    <w:rsid w:val="513D513B"/>
    <w:rsid w:val="51946407"/>
    <w:rsid w:val="529212AC"/>
    <w:rsid w:val="554B7C4C"/>
    <w:rsid w:val="556233C2"/>
    <w:rsid w:val="55C73B6D"/>
    <w:rsid w:val="56273AC2"/>
    <w:rsid w:val="563C3851"/>
    <w:rsid w:val="573828A1"/>
    <w:rsid w:val="57BE5435"/>
    <w:rsid w:val="58D1114B"/>
    <w:rsid w:val="5A875632"/>
    <w:rsid w:val="5BCD7046"/>
    <w:rsid w:val="5CA4030B"/>
    <w:rsid w:val="5D5A1089"/>
    <w:rsid w:val="5DD04C6C"/>
    <w:rsid w:val="5E955D6A"/>
    <w:rsid w:val="5F891239"/>
    <w:rsid w:val="62775FD3"/>
    <w:rsid w:val="629D0130"/>
    <w:rsid w:val="64BF2C8B"/>
    <w:rsid w:val="64FE2A2A"/>
    <w:rsid w:val="65975D1F"/>
    <w:rsid w:val="67570E99"/>
    <w:rsid w:val="6A4D41E9"/>
    <w:rsid w:val="6DB93CBE"/>
    <w:rsid w:val="72037883"/>
    <w:rsid w:val="748907B1"/>
    <w:rsid w:val="78656A55"/>
    <w:rsid w:val="7A4B3C7E"/>
    <w:rsid w:val="7B164592"/>
    <w:rsid w:val="7CA4171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iPriority="99"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Liberation Serif" w:hAnsi="Liberation Serif" w:eastAsia="等线" w:cs="Unifont"/>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pPr>
      <w:suppressLineNumbers/>
      <w:suppressAutoHyphens/>
      <w:spacing w:before="120" w:after="120"/>
    </w:pPr>
    <w:rPr>
      <w:rFonts w:ascii="Liberation Serif" w:hAnsi="Liberation Serif" w:cs="Lohit Devanagari"/>
      <w:i/>
      <w:iCs/>
      <w:sz w:val="24"/>
    </w:rPr>
  </w:style>
  <w:style w:type="paragraph" w:styleId="4">
    <w:name w:val="Document Map"/>
    <w:basedOn w:val="1"/>
    <w:semiHidden/>
    <w:qFormat/>
    <w:uiPriority w:val="0"/>
    <w:pPr>
      <w:shd w:val="clear" w:color="auto" w:fill="000080"/>
    </w:pPr>
  </w:style>
  <w:style w:type="paragraph" w:styleId="5">
    <w:name w:val="Body Text"/>
    <w:basedOn w:val="1"/>
    <w:link w:val="19"/>
    <w:qFormat/>
    <w:uiPriority w:val="0"/>
    <w:pPr>
      <w:suppressAutoHyphens/>
      <w:spacing w:after="140" w:line="276" w:lineRule="auto"/>
    </w:pPr>
    <w:rPr>
      <w:rFonts w:ascii="Liberation Serif" w:hAnsi="Liberation Serif" w:cs="Unifont"/>
    </w:rPr>
  </w:style>
  <w:style w:type="paragraph" w:styleId="6">
    <w:name w:val="footer"/>
    <w:basedOn w:val="1"/>
    <w:link w:val="20"/>
    <w:qFormat/>
    <w:uiPriority w:val="99"/>
    <w:pPr>
      <w:tabs>
        <w:tab w:val="center" w:pos="4153"/>
        <w:tab w:val="right" w:pos="8306"/>
      </w:tabs>
      <w:snapToGrid w:val="0"/>
      <w:jc w:val="left"/>
    </w:pPr>
    <w:rPr>
      <w:sz w:val="18"/>
      <w:szCs w:val="18"/>
    </w:rPr>
  </w:style>
  <w:style w:type="paragraph" w:styleId="7">
    <w:name w:val="header"/>
    <w:basedOn w:val="1"/>
    <w:link w:val="21"/>
    <w:uiPriority w:val="99"/>
    <w:pPr>
      <w:pBdr>
        <w:bottom w:val="single" w:color="auto" w:sz="6" w:space="1"/>
      </w:pBdr>
      <w:tabs>
        <w:tab w:val="center" w:pos="4153"/>
        <w:tab w:val="right" w:pos="8306"/>
      </w:tabs>
      <w:snapToGrid w:val="0"/>
      <w:jc w:val="center"/>
    </w:pPr>
    <w:rPr>
      <w:sz w:val="18"/>
      <w:szCs w:val="18"/>
    </w:rPr>
  </w:style>
  <w:style w:type="paragraph" w:styleId="8">
    <w:name w:val="List"/>
    <w:basedOn w:val="5"/>
    <w:uiPriority w:val="0"/>
    <w:rPr>
      <w:rFonts w:cs="Lohit Devanagari"/>
    </w:rPr>
  </w:style>
  <w:style w:type="character" w:styleId="11">
    <w:name w:val="page number"/>
    <w:basedOn w:val="10"/>
    <w:qFormat/>
    <w:uiPriority w:val="0"/>
  </w:style>
  <w:style w:type="character" w:styleId="12">
    <w:name w:val="line number"/>
    <w:unhideWhenUsed/>
    <w:qFormat/>
    <w:uiPriority w:val="99"/>
  </w:style>
  <w:style w:type="character" w:styleId="13">
    <w:name w:val="HTML Code"/>
    <w:basedOn w:val="10"/>
    <w:qFormat/>
    <w:uiPriority w:val="0"/>
    <w:rPr>
      <w:rFonts w:ascii="Courier New" w:hAnsi="Courier New"/>
      <w:sz w:val="20"/>
    </w:rPr>
  </w:style>
  <w:style w:type="paragraph" w:customStyle="1" w:styleId="14">
    <w:name w:val="Heading"/>
    <w:basedOn w:val="1"/>
    <w:next w:val="5"/>
    <w:qFormat/>
    <w:uiPriority w:val="0"/>
    <w:pPr>
      <w:keepNext/>
      <w:suppressAutoHyphens/>
      <w:spacing w:before="240" w:after="120"/>
    </w:pPr>
    <w:rPr>
      <w:rFonts w:ascii="Liberation Sans" w:hAnsi="Liberation Sans" w:eastAsia="Noto Sans CJK SC" w:cs="Lohit Devanagari"/>
      <w:sz w:val="28"/>
      <w:szCs w:val="28"/>
    </w:rPr>
  </w:style>
  <w:style w:type="paragraph" w:customStyle="1" w:styleId="15">
    <w:name w:val="Preformatted Text"/>
    <w:basedOn w:val="1"/>
    <w:qFormat/>
    <w:uiPriority w:val="0"/>
    <w:pPr>
      <w:suppressAutoHyphens/>
    </w:pPr>
    <w:rPr>
      <w:rFonts w:ascii="Liberation Mono" w:hAnsi="Liberation Mono" w:eastAsia="DejaVu Sans Mono" w:cs="Liberation Mono"/>
      <w:sz w:val="20"/>
      <w:szCs w:val="20"/>
    </w:rPr>
  </w:style>
  <w:style w:type="paragraph" w:customStyle="1" w:styleId="16">
    <w:name w:val="Index"/>
    <w:basedOn w:val="1"/>
    <w:qFormat/>
    <w:uiPriority w:val="0"/>
    <w:pPr>
      <w:suppressLineNumbers/>
      <w:suppressAutoHyphens/>
    </w:pPr>
    <w:rPr>
      <w:rFonts w:ascii="Liberation Serif" w:hAnsi="Liberation Serif" w:cs="Lohit Devanagari"/>
    </w:rPr>
  </w:style>
  <w:style w:type="paragraph" w:customStyle="1" w:styleId="17">
    <w:name w:val="ææ¡£ç»æå¾1"/>
    <w:basedOn w:val="1"/>
    <w:qFormat/>
    <w:uiPriority w:val="0"/>
    <w:pPr>
      <w:shd w:val="clear" w:color="auto" w:fill="000080"/>
      <w:suppressAutoHyphens/>
    </w:pPr>
    <w:rPr>
      <w:rFonts w:ascii="Liberation Serif" w:hAnsi="Liberation Serif" w:cs="Unifont"/>
    </w:rPr>
  </w:style>
  <w:style w:type="paragraph" w:customStyle="1" w:styleId="18">
    <w:name w:val="Frame Contents"/>
    <w:basedOn w:val="1"/>
    <w:qFormat/>
    <w:uiPriority w:val="0"/>
    <w:pPr>
      <w:suppressAutoHyphens/>
    </w:pPr>
    <w:rPr>
      <w:rFonts w:ascii="Liberation Serif" w:hAnsi="Liberation Serif" w:cs="Unifont"/>
    </w:rPr>
  </w:style>
  <w:style w:type="character" w:customStyle="1" w:styleId="19">
    <w:name w:val="æ­£æææ¬ å­ç¬¦"/>
    <w:link w:val="5"/>
    <w:qFormat/>
    <w:uiPriority w:val="0"/>
    <w:rPr>
      <w:rFonts w:ascii="Liberation Serif" w:hAnsi="Liberation Serif" w:cs="Unifont"/>
      <w:kern w:val="2"/>
      <w:sz w:val="21"/>
      <w:szCs w:val="24"/>
    </w:rPr>
  </w:style>
  <w:style w:type="character" w:customStyle="1" w:styleId="20">
    <w:name w:val="é¡µè å­ç¬¦"/>
    <w:link w:val="6"/>
    <w:qFormat/>
    <w:uiPriority w:val="99"/>
    <w:rPr>
      <w:kern w:val="2"/>
      <w:sz w:val="18"/>
      <w:szCs w:val="18"/>
    </w:rPr>
  </w:style>
  <w:style w:type="character" w:customStyle="1" w:styleId="21">
    <w:name w:val="é¡µç å­ç¬¦"/>
    <w:link w:val="7"/>
    <w:qFormat/>
    <w:uiPriority w:val="99"/>
    <w:rPr>
      <w:kern w:val="2"/>
      <w:sz w:val="18"/>
      <w:szCs w:val="18"/>
    </w:rPr>
  </w:style>
  <w:style w:type="character" w:customStyle="1" w:styleId="22">
    <w:name w:val="WW8Num1z8"/>
    <w:qFormat/>
    <w:uiPriority w:val="0"/>
  </w:style>
  <w:style w:type="character" w:customStyle="1" w:styleId="23">
    <w:name w:val="WW8Num3z0"/>
    <w:qFormat/>
    <w:uiPriority w:val="0"/>
  </w:style>
  <w:style w:type="character" w:customStyle="1" w:styleId="24">
    <w:name w:val="WW8Num1z2"/>
    <w:qFormat/>
    <w:uiPriority w:val="0"/>
  </w:style>
  <w:style w:type="character" w:customStyle="1" w:styleId="25">
    <w:name w:val="WW8Num9z0"/>
    <w:qFormat/>
    <w:uiPriority w:val="0"/>
  </w:style>
  <w:style w:type="character" w:customStyle="1" w:styleId="26">
    <w:name w:val="WW8Num1z6"/>
    <w:qFormat/>
    <w:uiPriority w:val="0"/>
  </w:style>
  <w:style w:type="character" w:customStyle="1" w:styleId="27">
    <w:name w:val="WW8Num11z5"/>
    <w:qFormat/>
    <w:uiPriority w:val="0"/>
  </w:style>
  <w:style w:type="character" w:customStyle="1" w:styleId="28">
    <w:name w:val="WW8Num1z5"/>
    <w:qFormat/>
    <w:uiPriority w:val="0"/>
  </w:style>
  <w:style w:type="character" w:customStyle="1" w:styleId="29">
    <w:name w:val="WW8Num6z0"/>
    <w:qFormat/>
    <w:uiPriority w:val="0"/>
    <w:rPr>
      <w:rFonts w:hint="default" w:ascii="Wingdings" w:hAnsi="Wingdings" w:cs="Wingdings"/>
    </w:rPr>
  </w:style>
  <w:style w:type="character" w:customStyle="1" w:styleId="30">
    <w:name w:val="WW8Num1z7"/>
    <w:qFormat/>
    <w:uiPriority w:val="0"/>
  </w:style>
  <w:style w:type="character" w:customStyle="1" w:styleId="31">
    <w:name w:val="WW8Num2z0"/>
    <w:qFormat/>
    <w:uiPriority w:val="0"/>
  </w:style>
  <w:style w:type="character" w:customStyle="1" w:styleId="32">
    <w:name w:val="WW8Num11z4"/>
    <w:qFormat/>
    <w:uiPriority w:val="0"/>
  </w:style>
  <w:style w:type="character" w:customStyle="1" w:styleId="33">
    <w:name w:val="WW8Num7z0"/>
    <w:qFormat/>
    <w:uiPriority w:val="0"/>
    <w:rPr>
      <w:rFonts w:hint="default" w:ascii="Wingdings" w:hAnsi="Wingdings" w:cs="Wingdings"/>
    </w:rPr>
  </w:style>
  <w:style w:type="character" w:customStyle="1" w:styleId="34">
    <w:name w:val="WW8Num1z3"/>
    <w:qFormat/>
    <w:uiPriority w:val="0"/>
  </w:style>
  <w:style w:type="character" w:customStyle="1" w:styleId="35">
    <w:name w:val="WW8Num11z3"/>
    <w:qFormat/>
    <w:uiPriority w:val="0"/>
  </w:style>
  <w:style w:type="character" w:customStyle="1" w:styleId="36">
    <w:name w:val="WW8Num1z0"/>
    <w:qFormat/>
    <w:uiPriority w:val="0"/>
  </w:style>
  <w:style w:type="character" w:customStyle="1" w:styleId="37">
    <w:name w:val="WW8Num11z0"/>
    <w:qFormat/>
    <w:uiPriority w:val="0"/>
    <w:rPr>
      <w:rFonts w:hint="default"/>
    </w:rPr>
  </w:style>
  <w:style w:type="character" w:customStyle="1" w:styleId="38">
    <w:name w:val="WW8Num1z1"/>
    <w:qFormat/>
    <w:uiPriority w:val="0"/>
  </w:style>
  <w:style w:type="character" w:customStyle="1" w:styleId="39">
    <w:name w:val="WW8Num5z0"/>
    <w:qFormat/>
    <w:uiPriority w:val="0"/>
    <w:rPr>
      <w:rFonts w:hint="default" w:ascii="Wingdings" w:hAnsi="Wingdings" w:cs="Wingdings"/>
    </w:rPr>
  </w:style>
  <w:style w:type="character" w:customStyle="1" w:styleId="40">
    <w:name w:val="WW8Num1z4"/>
    <w:qFormat/>
    <w:uiPriority w:val="0"/>
  </w:style>
  <w:style w:type="character" w:customStyle="1" w:styleId="41">
    <w:name w:val="WW8Num10z0"/>
    <w:qFormat/>
    <w:uiPriority w:val="0"/>
    <w:rPr>
      <w:rFonts w:hint="default" w:ascii="Wingdings" w:hAnsi="Wingdings" w:cs="Wingdings"/>
    </w:rPr>
  </w:style>
  <w:style w:type="character" w:customStyle="1" w:styleId="42">
    <w:name w:val="WW8Num4z0"/>
    <w:qFormat/>
    <w:uiPriority w:val="0"/>
  </w:style>
  <w:style w:type="character" w:customStyle="1" w:styleId="43">
    <w:name w:val="WW8Num11z7"/>
    <w:qFormat/>
    <w:uiPriority w:val="0"/>
  </w:style>
  <w:style w:type="character" w:customStyle="1" w:styleId="44">
    <w:name w:val="WW8Num11z1"/>
    <w:qFormat/>
    <w:uiPriority w:val="0"/>
  </w:style>
  <w:style w:type="character" w:customStyle="1" w:styleId="45">
    <w:name w:val="WW8Num8z0"/>
    <w:qFormat/>
    <w:uiPriority w:val="0"/>
    <w:rPr>
      <w:rFonts w:hint="default" w:ascii="Wingdings" w:hAnsi="Wingdings" w:cs="Wingdings"/>
    </w:rPr>
  </w:style>
  <w:style w:type="character" w:customStyle="1" w:styleId="46">
    <w:name w:val="WW8Num11z8"/>
    <w:qFormat/>
    <w:uiPriority w:val="0"/>
  </w:style>
  <w:style w:type="character" w:customStyle="1" w:styleId="47">
    <w:name w:val="é»è®¤æ®µè½å­ä½1"/>
    <w:qFormat/>
    <w:uiPriority w:val="0"/>
  </w:style>
  <w:style w:type="character" w:customStyle="1" w:styleId="48">
    <w:name w:val="WW8Num11z6"/>
    <w:qFormat/>
    <w:uiPriority w:val="0"/>
  </w:style>
  <w:style w:type="character" w:customStyle="1" w:styleId="49">
    <w:name w:val="WW8Num11z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8067\&#230;&#161;&#140;&#233;&#157;&#162;\&#230;&#186;&#144;&#228;&#187;&#163;&#231;&#160;&#129;&#230;&#168;&#161;&#230;&#157;&#1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ï¼­ï¼³ ã´ã·ãã¯"/>
        <a:font script="Hang" typeface="ë§ì ê³ ë"/>
        <a:font script="Hans" typeface="å®ä½"/>
        <a:font script="Hant" typeface="æ°ç´°æé«"/>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ï¼­ï¼³ ææ"/>
        <a:font script="Hang" typeface="ë§ì ê³ ë"/>
        <a:font script="Hans" typeface="å®ä½"/>
        <a:font script="Hant" typeface="æ°ç´°æé«"/>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æºä»£ç æ¨¡æ¿.dot</Template>
  <Company>China</Company>
  <Pages>60</Pages>
  <Words>18433</Words>
  <Characters>78084</Characters>
  <Lines>863</Lines>
  <Paragraphs>243</Paragraphs>
  <TotalTime>0</TotalTime>
  <ScaleCrop>false</ScaleCrop>
  <LinksUpToDate>false</LinksUpToDate>
  <CharactersWithSpaces>103965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2010-12-09T00:39:00Z</dcterms:created>
  <dc:creator>8067</dc:creator>
  <cp:lastModifiedBy>驴子</cp:lastModifiedBy>
  <dcterms:modified xsi:type="dcterms:W3CDTF">2026-06-03T01:02:40Z</dcterms:modified>
  <dc:title>ä»£ç çè¦æ±</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46EED34EDE084A389D0C05E25A37084B_13</vt:lpwstr>
  </property>
  <property fmtid="{D5CDD505-2E9C-101B-9397-08002B2CF9AE}" pid="4" name="KSOTemplateDocerSaveRecord">
    <vt:lpwstr>eyJoZGlkIjoiYWJmNTAxYTA0NTllZTU0OWY5NWY0MWNlMzBjNGU2OTYiLCJ1c2VySWQiOiIyNDg4MTMwNDcifQ==</vt:lpwstr>
  </property>
</Properties>
</file>